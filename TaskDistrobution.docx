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43"/>
      </w:tblGrid>
      <w:tr w:rsidR="004B7E44" w14:paraId="1CA14AF3" w14:textId="77777777" w:rsidTr="00D50C38">
        <w:trPr>
          <w:trHeight w:val="2601"/>
        </w:trPr>
        <w:tc>
          <w:tcPr>
            <w:tcW w:w="9343" w:type="dxa"/>
            <w:tcBorders>
              <w:top w:val="nil"/>
              <w:left w:val="nil"/>
              <w:bottom w:val="nil"/>
              <w:right w:val="nil"/>
            </w:tcBorders>
          </w:tcPr>
          <w:p w14:paraId="6BF4FEC7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CAD708" wp14:editId="34A82BCB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942CD2" w14:textId="384B426B" w:rsidR="004B7E44" w:rsidRPr="004A0AE2" w:rsidRDefault="004A0AE2" w:rsidP="004A0AE2">
                                  <w:pPr>
                                    <w:pStyle w:val="Title"/>
                                    <w:jc w:val="center"/>
                                    <w:rPr>
                                      <w:color w:val="161718" w:themeColor="text1"/>
                                      <w:sz w:val="56"/>
                                      <w:szCs w:val="56"/>
                                      <w:u w:val="single"/>
                                    </w:rPr>
                                  </w:pPr>
                                  <w:bookmarkStart w:id="0" w:name="_Hlk102827375"/>
                                  <w:bookmarkStart w:id="1" w:name="_Hlk102827376"/>
                                  <w:bookmarkStart w:id="2" w:name="_Hlk102827377"/>
                                  <w:bookmarkStart w:id="3" w:name="_Hlk102827378"/>
                                  <w:bookmarkStart w:id="4" w:name="_Hlk102827379"/>
                                  <w:bookmarkStart w:id="5" w:name="_Hlk102827380"/>
                                  <w:bookmarkStart w:id="6" w:name="_Hlk102827381"/>
                                  <w:bookmarkStart w:id="7" w:name="_Hlk102827382"/>
                                  <w:bookmarkStart w:id="8" w:name="_Hlk102827383"/>
                                  <w:bookmarkStart w:id="9" w:name="_Hlk102827384"/>
                                  <w:bookmarkStart w:id="10" w:name="_Hlk102827385"/>
                                  <w:bookmarkStart w:id="11" w:name="_Hlk102827386"/>
                                  <w:r w:rsidRPr="004A0AE2">
                                    <w:rPr>
                                      <w:color w:val="161718" w:themeColor="text1"/>
                                      <w:sz w:val="56"/>
                                      <w:szCs w:val="56"/>
                                      <w:u w:val="single"/>
                                    </w:rPr>
                                    <w:t>Система за разпределяне на задачите между няколко човека</w:t>
                                  </w:r>
                                  <w:bookmarkEnd w:id="0"/>
                                  <w:bookmarkEnd w:id="1"/>
                                  <w:bookmarkEnd w:id="2"/>
                                  <w:bookmarkEnd w:id="3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  <w:bookmarkEnd w:id="10"/>
                                  <w:bookmarkEnd w:id="1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4CAD7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" filled="f" stroked="f" strokeweight=".5pt">
                      <v:textbox>
                        <w:txbxContent>
                          <w:p w14:paraId="02942CD2" w14:textId="384B426B" w:rsidR="004B7E44" w:rsidRPr="004A0AE2" w:rsidRDefault="004A0AE2" w:rsidP="004A0AE2">
                            <w:pPr>
                              <w:pStyle w:val="Title"/>
                              <w:jc w:val="center"/>
                              <w:rPr>
                                <w:color w:val="161718" w:themeColor="text1"/>
                                <w:sz w:val="56"/>
                                <w:szCs w:val="56"/>
                                <w:u w:val="single"/>
                              </w:rPr>
                            </w:pPr>
                            <w:bookmarkStart w:id="12" w:name="_Hlk102827375"/>
                            <w:bookmarkStart w:id="13" w:name="_Hlk102827376"/>
                            <w:bookmarkStart w:id="14" w:name="_Hlk102827377"/>
                            <w:bookmarkStart w:id="15" w:name="_Hlk102827378"/>
                            <w:bookmarkStart w:id="16" w:name="_Hlk102827379"/>
                            <w:bookmarkStart w:id="17" w:name="_Hlk102827380"/>
                            <w:bookmarkStart w:id="18" w:name="_Hlk102827381"/>
                            <w:bookmarkStart w:id="19" w:name="_Hlk102827382"/>
                            <w:bookmarkStart w:id="20" w:name="_Hlk102827383"/>
                            <w:bookmarkStart w:id="21" w:name="_Hlk102827384"/>
                            <w:bookmarkStart w:id="22" w:name="_Hlk102827385"/>
                            <w:bookmarkStart w:id="23" w:name="_Hlk102827386"/>
                            <w:r w:rsidRPr="004A0AE2">
                              <w:rPr>
                                <w:color w:val="161718" w:themeColor="text1"/>
                                <w:sz w:val="56"/>
                                <w:szCs w:val="56"/>
                                <w:u w:val="single"/>
                              </w:rPr>
                              <w:t>Система за разпределяне на задачите между няколко човека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0DF02EB" w14:textId="20A93DA9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2A4D513" wp14:editId="3856E4EC">
                      <wp:extent cx="4743450" cy="0"/>
                      <wp:effectExtent l="38100" t="38100" r="0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43450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F61151D" id="Straight Connector 5" o:spid="_x0000_s1026" alt="text divider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73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" strokecolor="white [3212]" strokeweight="6pt">
                      <w10:anchorlock/>
                    </v:line>
                  </w:pict>
                </mc:Fallback>
              </mc:AlternateContent>
            </w:r>
            <w:r w:rsidR="004A0AE2">
              <w:rPr>
                <w:noProof/>
              </w:rPr>
              <mc:AlternateContent>
                <mc:Choice Requires="wps">
                  <w:drawing>
                    <wp:inline distT="0" distB="0" distL="0" distR="0" wp14:anchorId="17AF52CA" wp14:editId="3C07D36B">
                      <wp:extent cx="4514850" cy="800100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14850" cy="800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BC1CC9" w14:textId="77777777" w:rsidR="004A0AE2" w:rsidRPr="00061B76" w:rsidRDefault="004A0AE2" w:rsidP="004A0AE2">
                                  <w:pPr>
                                    <w:pStyle w:val="Subtitle"/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Курсов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проект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по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Управление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на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софтуерни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проекти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AF52CA" id="Text Box 3" o:spid="_x0000_s1027" type="#_x0000_t202" style="width:355.5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" filled="f" stroked="f" strokeweight=".5pt">
                      <v:textbox>
                        <w:txbxContent>
                          <w:p w14:paraId="59BC1CC9" w14:textId="77777777" w:rsidR="004A0AE2" w:rsidRPr="00061B76" w:rsidRDefault="004A0AE2" w:rsidP="004A0AE2">
                            <w:pPr>
                              <w:pStyle w:val="Subtitle"/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</w:pPr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Курсов проект по Управление на софтуерни проекти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67FB720" w14:textId="4F54EED2" w:rsidR="004B7E44" w:rsidRDefault="004B7E44" w:rsidP="004B7E44"/>
        </w:tc>
      </w:tr>
      <w:tr w:rsidR="004B7E44" w14:paraId="47574CD3" w14:textId="77777777" w:rsidTr="00D50C38">
        <w:trPr>
          <w:trHeight w:val="3912"/>
        </w:trPr>
        <w:tc>
          <w:tcPr>
            <w:tcW w:w="93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51DB9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A2E184" wp14:editId="1F2DD2D4">
                      <wp:extent cx="4330700" cy="381000"/>
                      <wp:effectExtent l="0" t="0" r="0" b="0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070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0A33F8A" w14:textId="0B6B7F98" w:rsidR="004B7E44" w:rsidRPr="00331971" w:rsidRDefault="004A0AE2" w:rsidP="004B7E44">
                                  <w:pPr>
                                    <w:pStyle w:val="Heading1"/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Изработил : Илиян Костов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A2E184" id="Text Box 6" o:spid="_x0000_s1028" type="#_x0000_t202" style="width:341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" filled="f" stroked="f" strokeweight=".5pt">
                      <v:textbox>
                        <w:txbxContent>
                          <w:p w14:paraId="70A33F8A" w14:textId="0B6B7F98" w:rsidR="004B7E44" w:rsidRPr="00331971" w:rsidRDefault="004A0AE2" w:rsidP="004B7E44">
                            <w:pPr>
                              <w:pStyle w:val="Heading1"/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Изработил : Илиян Костов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F122D0F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6C3B11" wp14:editId="6D22E725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D0E45D" w14:textId="00D8BAE7" w:rsidR="004B7E44" w:rsidRPr="00331971" w:rsidRDefault="004A0AE2" w:rsidP="004B7E44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 xml:space="preserve">Ф.н </w:t>
                                  </w: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: 19621609</w:t>
                                  </w:r>
                                </w:p>
                                <w:p w14:paraId="1586D888" w14:textId="362CCA05" w:rsidR="004A0AE2" w:rsidRPr="00331971" w:rsidRDefault="004A0AE2" w:rsidP="004B7E44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Група : 4 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6C3B11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" filled="f" stroked="f" strokeweight=".5pt">
                      <v:textbox>
                        <w:txbxContent>
                          <w:p w14:paraId="1BD0E45D" w14:textId="00D8BAE7" w:rsidR="004B7E44" w:rsidRPr="00331971" w:rsidRDefault="004A0AE2" w:rsidP="004B7E44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Ф.н : 19621609</w:t>
                            </w:r>
                          </w:p>
                          <w:p w14:paraId="1586D888" w14:textId="362CCA05" w:rsidR="004A0AE2" w:rsidRPr="00331971" w:rsidRDefault="004A0AE2" w:rsidP="004B7E44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Група : 4 б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0A6CD3" wp14:editId="7DFDDA8D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21766D" w14:textId="32193896" w:rsidR="004B7E44" w:rsidRPr="00331971" w:rsidRDefault="004A0AE2" w:rsidP="004B7E44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 xml:space="preserve">Специалност </w:t>
                                  </w: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: СИТ</w:t>
                                  </w:r>
                                </w:p>
                                <w:p w14:paraId="1CC8E3EE" w14:textId="6913466A" w:rsidR="004B7E44" w:rsidRPr="00331971" w:rsidRDefault="004A0AE2" w:rsidP="004B7E44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Курс :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0A6CD3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" filled="f" stroked="f" strokeweight=".5pt">
                      <v:textbox>
                        <w:txbxContent>
                          <w:p w14:paraId="1621766D" w14:textId="32193896" w:rsidR="004B7E44" w:rsidRPr="00331971" w:rsidRDefault="004A0AE2" w:rsidP="004B7E44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Специалност : СИТ</w:t>
                            </w:r>
                          </w:p>
                          <w:p w14:paraId="1CC8E3EE" w14:textId="6913466A" w:rsidR="004B7E44" w:rsidRPr="00331971" w:rsidRDefault="004A0AE2" w:rsidP="004B7E44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Курс : 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50B27AEE" w14:textId="770E6161" w:rsidR="004A0AE2" w:rsidRPr="0015653E" w:rsidRDefault="004B7E44" w:rsidP="0015653E">
      <w:r>
        <w:rPr>
          <w:noProof/>
        </w:rPr>
        <w:drawing>
          <wp:anchor distT="0" distB="0" distL="114300" distR="114300" simplePos="0" relativeHeight="251658240" behindDoc="1" locked="0" layoutInCell="1" allowOverlap="1" wp14:anchorId="0EB655D3" wp14:editId="04074A36">
            <wp:simplePos x="0" y="0"/>
            <wp:positionH relativeFrom="column">
              <wp:posOffset>-719276</wp:posOffset>
            </wp:positionH>
            <wp:positionV relativeFrom="page">
              <wp:posOffset>18415</wp:posOffset>
            </wp:positionV>
            <wp:extent cx="7740015" cy="10015220"/>
            <wp:effectExtent l="0" t="0" r="0" b="508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01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B6A2D4" wp14:editId="4791751C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99D39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" fillcolor="#a4063e [3204]" stroked="f" strokeweight="2pt">
                <w10:wrap anchory="page"/>
              </v:rect>
            </w:pict>
          </mc:Fallback>
        </mc:AlternateContent>
      </w:r>
    </w:p>
    <w:p w14:paraId="437DF4B0" w14:textId="516091E5" w:rsidR="0015653E" w:rsidRDefault="0015653E" w:rsidP="004B7E44"/>
    <w:p w14:paraId="12BF3532" w14:textId="77777777" w:rsidR="00600E04" w:rsidRPr="00C6426A" w:rsidRDefault="0015653E" w:rsidP="00600E04">
      <w:pPr>
        <w:keepNext/>
        <w:keepLines/>
        <w:spacing w:before="240"/>
        <w:rPr>
          <w:rFonts w:eastAsia="Calibri"/>
          <w:color w:val="2E75B5"/>
          <w:sz w:val="24"/>
          <w:szCs w:val="24"/>
        </w:rPr>
      </w:pPr>
      <w:r>
        <w:br w:type="page"/>
      </w:r>
      <w:proofErr w:type="spellStart"/>
      <w:r w:rsidR="00600E04" w:rsidRPr="00C6426A">
        <w:rPr>
          <w:color w:val="2E75B5"/>
          <w:sz w:val="24"/>
          <w:szCs w:val="24"/>
        </w:rPr>
        <w:lastRenderedPageBreak/>
        <w:t>Съдържание</w:t>
      </w:r>
      <w:proofErr w:type="spellEnd"/>
    </w:p>
    <w:p w14:paraId="35066514" w14:textId="11E575AD" w:rsidR="00E94B5F" w:rsidRPr="00C6426A" w:rsidRDefault="00E94B5F" w:rsidP="00600E04">
      <w:pPr>
        <w:spacing w:after="200"/>
        <w:rPr>
          <w:color w:val="161718" w:themeColor="text1"/>
          <w:sz w:val="24"/>
          <w:szCs w:val="24"/>
        </w:rPr>
      </w:pPr>
    </w:p>
    <w:p w14:paraId="7F0DAB4C" w14:textId="7EF67CAA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Техническо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задание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проекта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4A718476" w14:textId="51198B34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Бюджет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7FF37476" w14:textId="5BFE370F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Предмет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техническото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задание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39C7CBA7" w14:textId="42932D3D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Начален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екран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40DC9804" w14:textId="3817DA91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Екран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вход</w:t>
      </w:r>
      <w:proofErr w:type="spellEnd"/>
      <w:r w:rsidRPr="00C6426A">
        <w:rPr>
          <w:color w:val="161718" w:themeColor="text1"/>
          <w:sz w:val="24"/>
          <w:szCs w:val="24"/>
        </w:rPr>
        <w:tab/>
      </w:r>
      <w:r w:rsidRPr="00C6426A">
        <w:rPr>
          <w:color w:val="161718" w:themeColor="text1"/>
          <w:sz w:val="24"/>
          <w:szCs w:val="24"/>
        </w:rPr>
        <w:tab/>
      </w:r>
    </w:p>
    <w:p w14:paraId="69C09CD4" w14:textId="36F3A23C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proofErr w:type="spellStart"/>
      <w:r w:rsidRPr="00C6426A">
        <w:rPr>
          <w:color w:val="161718" w:themeColor="text1"/>
          <w:sz w:val="24"/>
          <w:szCs w:val="24"/>
        </w:rPr>
        <w:t>Основен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екран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избор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управление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</w:t>
      </w:r>
      <w:proofErr w:type="spellEnd"/>
      <w:r w:rsidRPr="00C6426A">
        <w:rPr>
          <w:color w:val="161718" w:themeColor="text1"/>
          <w:sz w:val="24"/>
          <w:szCs w:val="24"/>
          <w:lang w:val="bg-BG"/>
        </w:rPr>
        <w:t>чи</w:t>
      </w:r>
    </w:p>
    <w:p w14:paraId="1D4D66E1" w14:textId="56F4F8D1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Екран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създаване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нова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задача</w:t>
      </w:r>
      <w:proofErr w:type="spellEnd"/>
    </w:p>
    <w:p w14:paraId="0EFA4E2F" w14:textId="6AC1954F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r w:rsidRPr="00C6426A">
        <w:rPr>
          <w:color w:val="161718" w:themeColor="text1"/>
          <w:sz w:val="24"/>
          <w:szCs w:val="24"/>
          <w:lang w:val="bg-BG"/>
        </w:rPr>
        <w:t>Екран за назначаване на потребител на задача</w:t>
      </w:r>
    </w:p>
    <w:p w14:paraId="1F89ED3A" w14:textId="38380613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r w:rsidRPr="00C6426A">
        <w:rPr>
          <w:color w:val="161718" w:themeColor="text1"/>
          <w:sz w:val="24"/>
          <w:szCs w:val="24"/>
          <w:lang w:val="bg-BG"/>
        </w:rPr>
        <w:t>Екран за търсене на задача</w:t>
      </w:r>
    </w:p>
    <w:p w14:paraId="584DE4A3" w14:textId="11D2C611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r w:rsidRPr="00C6426A">
        <w:rPr>
          <w:color w:val="161718" w:themeColor="text1"/>
          <w:sz w:val="24"/>
          <w:szCs w:val="24"/>
          <w:lang w:val="bg-BG"/>
        </w:rPr>
        <w:t>Екран за извеждане на всички задачи</w:t>
      </w:r>
    </w:p>
    <w:p w14:paraId="5E053525" w14:textId="3B01C5F3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r w:rsidRPr="00C6426A">
        <w:rPr>
          <w:color w:val="161718" w:themeColor="text1"/>
          <w:sz w:val="24"/>
          <w:szCs w:val="24"/>
          <w:lang w:val="bg-BG"/>
        </w:rPr>
        <w:t>Екран за смяна на статуса на задача</w:t>
      </w:r>
    </w:p>
    <w:p w14:paraId="3D7094DD" w14:textId="69093B66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Обхват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разработката</w:t>
      </w:r>
      <w:proofErr w:type="spellEnd"/>
    </w:p>
    <w:p w14:paraId="230BB4EF" w14:textId="223897BE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Изисквания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към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програмния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продукт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1328F5B7" w14:textId="7F5B0C4E" w:rsidR="00831701" w:rsidRPr="00C6426A" w:rsidRDefault="00831701" w:rsidP="00831701">
      <w:pPr>
        <w:spacing w:after="200"/>
        <w:rPr>
          <w:color w:val="161718" w:themeColor="text1"/>
          <w:sz w:val="24"/>
          <w:szCs w:val="24"/>
          <w:lang w:val="bg-BG"/>
        </w:rPr>
      </w:pPr>
      <w:proofErr w:type="spellStart"/>
      <w:r w:rsidRPr="00C6426A">
        <w:rPr>
          <w:color w:val="161718" w:themeColor="text1"/>
          <w:sz w:val="24"/>
          <w:szCs w:val="24"/>
        </w:rPr>
        <w:t>Общи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изисквани</w:t>
      </w:r>
      <w:proofErr w:type="spellEnd"/>
      <w:r w:rsidRPr="00C6426A">
        <w:rPr>
          <w:color w:val="161718" w:themeColor="text1"/>
          <w:sz w:val="24"/>
          <w:szCs w:val="24"/>
          <w:lang w:val="bg-BG"/>
        </w:rPr>
        <w:t>я</w:t>
      </w:r>
    </w:p>
    <w:p w14:paraId="25672C7F" w14:textId="457B33EF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Обосновка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избора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система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контрол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версиите</w:t>
      </w:r>
      <w:proofErr w:type="spellEnd"/>
    </w:p>
    <w:p w14:paraId="0222D4C3" w14:textId="454F6E7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Причина</w:t>
      </w:r>
      <w:proofErr w:type="spellEnd"/>
    </w:p>
    <w:p w14:paraId="0D490167" w14:textId="2EA1238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Трудности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използването</w:t>
      </w:r>
      <w:proofErr w:type="spellEnd"/>
    </w:p>
    <w:p w14:paraId="44C7879D" w14:textId="76DD07E6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Настройки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35AA6F8A" w14:textId="3DA5CDD1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Съпоставка</w:t>
      </w:r>
      <w:proofErr w:type="spellEnd"/>
    </w:p>
    <w:p w14:paraId="6685BFB2" w14:textId="1CD5994E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Обосновка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избора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система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управление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проекти</w:t>
      </w:r>
      <w:proofErr w:type="spellEnd"/>
      <w:r w:rsidRPr="00C6426A">
        <w:rPr>
          <w:color w:val="161718" w:themeColor="text1"/>
          <w:sz w:val="24"/>
          <w:szCs w:val="24"/>
        </w:rPr>
        <w:t>:</w:t>
      </w:r>
      <w:r w:rsidRPr="00C6426A">
        <w:rPr>
          <w:color w:val="161718" w:themeColor="text1"/>
          <w:sz w:val="24"/>
          <w:szCs w:val="24"/>
        </w:rPr>
        <w:tab/>
      </w:r>
    </w:p>
    <w:p w14:paraId="34180334" w14:textId="0E5E557F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Причина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избора</w:t>
      </w:r>
      <w:proofErr w:type="spellEnd"/>
      <w:r w:rsidRPr="00C6426A">
        <w:rPr>
          <w:color w:val="161718" w:themeColor="text1"/>
          <w:sz w:val="24"/>
          <w:szCs w:val="24"/>
        </w:rPr>
        <w:t>;</w:t>
      </w:r>
    </w:p>
    <w:p w14:paraId="183FBF2E" w14:textId="0469F743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Трудности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използването</w:t>
      </w:r>
      <w:proofErr w:type="spellEnd"/>
      <w:r w:rsidRPr="00C6426A">
        <w:rPr>
          <w:color w:val="161718" w:themeColor="text1"/>
          <w:sz w:val="24"/>
          <w:szCs w:val="24"/>
        </w:rPr>
        <w:t>;</w:t>
      </w:r>
    </w:p>
    <w:p w14:paraId="609600A8" w14:textId="4CFC87C1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Настройки</w:t>
      </w:r>
      <w:proofErr w:type="spellEnd"/>
      <w:r w:rsidRPr="00C6426A">
        <w:rPr>
          <w:color w:val="161718" w:themeColor="text1"/>
          <w:sz w:val="24"/>
          <w:szCs w:val="24"/>
        </w:rPr>
        <w:t xml:space="preserve">, </w:t>
      </w:r>
      <w:proofErr w:type="spellStart"/>
      <w:r w:rsidRPr="00C6426A">
        <w:rPr>
          <w:color w:val="161718" w:themeColor="text1"/>
          <w:sz w:val="24"/>
          <w:szCs w:val="24"/>
        </w:rPr>
        <w:t>нужни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работата</w:t>
      </w:r>
      <w:proofErr w:type="spellEnd"/>
      <w:r w:rsidRPr="00C6426A">
        <w:rPr>
          <w:color w:val="161718" w:themeColor="text1"/>
          <w:sz w:val="24"/>
          <w:szCs w:val="24"/>
        </w:rPr>
        <w:t xml:space="preserve"> с </w:t>
      </w:r>
      <w:proofErr w:type="spellStart"/>
      <w:r w:rsidRPr="00C6426A">
        <w:rPr>
          <w:color w:val="161718" w:themeColor="text1"/>
          <w:sz w:val="24"/>
          <w:szCs w:val="24"/>
        </w:rPr>
        <w:t>него</w:t>
      </w:r>
      <w:proofErr w:type="spellEnd"/>
      <w:r w:rsidRPr="00C6426A">
        <w:rPr>
          <w:color w:val="161718" w:themeColor="text1"/>
          <w:sz w:val="24"/>
          <w:szCs w:val="24"/>
        </w:rPr>
        <w:t>;</w:t>
      </w:r>
    </w:p>
    <w:p w14:paraId="75A408AA" w14:textId="480B6C9F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мобилна</w:t>
      </w:r>
      <w:proofErr w:type="spellEnd"/>
      <w:r w:rsidRPr="00C6426A">
        <w:rPr>
          <w:color w:val="161718" w:themeColor="text1"/>
          <w:sz w:val="24"/>
          <w:szCs w:val="24"/>
        </w:rPr>
        <w:t xml:space="preserve">/desktop/web </w:t>
      </w:r>
      <w:proofErr w:type="spellStart"/>
      <w:r w:rsidRPr="00C6426A">
        <w:rPr>
          <w:color w:val="161718" w:themeColor="text1"/>
          <w:sz w:val="24"/>
          <w:szCs w:val="24"/>
        </w:rPr>
        <w:t>версия</w:t>
      </w:r>
      <w:proofErr w:type="spellEnd"/>
      <w:r w:rsidRPr="00C6426A">
        <w:rPr>
          <w:color w:val="161718" w:themeColor="text1"/>
          <w:sz w:val="24"/>
          <w:szCs w:val="24"/>
        </w:rPr>
        <w:t>;</w:t>
      </w:r>
    </w:p>
    <w:p w14:paraId="30ED6795" w14:textId="7E59B94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Използвани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функционалности</w:t>
      </w:r>
      <w:proofErr w:type="spellEnd"/>
      <w:r w:rsidRPr="00C6426A">
        <w:rPr>
          <w:color w:val="161718" w:themeColor="text1"/>
          <w:sz w:val="24"/>
          <w:szCs w:val="24"/>
        </w:rPr>
        <w:t>.</w:t>
      </w:r>
    </w:p>
    <w:p w14:paraId="1EAB827E" w14:textId="53261623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lastRenderedPageBreak/>
        <w:t>Обосновка</w:t>
      </w:r>
      <w:proofErr w:type="spellEnd"/>
      <w:r w:rsidRPr="00C6426A">
        <w:rPr>
          <w:color w:val="161718" w:themeColor="text1"/>
          <w:sz w:val="24"/>
          <w:szCs w:val="24"/>
        </w:rPr>
        <w:t xml:space="preserve"> и </w:t>
      </w:r>
      <w:proofErr w:type="spellStart"/>
      <w:r w:rsidRPr="00C6426A">
        <w:rPr>
          <w:color w:val="161718" w:themeColor="text1"/>
          <w:sz w:val="24"/>
          <w:szCs w:val="24"/>
        </w:rPr>
        <w:t>разяснения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към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избраната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методология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разработка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софтуера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34B9DA90" w14:textId="717596BD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Предимства</w:t>
      </w:r>
      <w:proofErr w:type="spellEnd"/>
      <w:r w:rsidRPr="00C6426A">
        <w:rPr>
          <w:color w:val="161718" w:themeColor="text1"/>
          <w:sz w:val="24"/>
          <w:szCs w:val="24"/>
        </w:rPr>
        <w:t>:</w:t>
      </w:r>
    </w:p>
    <w:p w14:paraId="5902A864" w14:textId="67E99D00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Недостатъци</w:t>
      </w:r>
      <w:proofErr w:type="spellEnd"/>
      <w:r w:rsidRPr="00C6426A">
        <w:rPr>
          <w:color w:val="161718" w:themeColor="text1"/>
          <w:sz w:val="24"/>
          <w:szCs w:val="24"/>
        </w:rPr>
        <w:t>:</w:t>
      </w:r>
    </w:p>
    <w:p w14:paraId="5602FB9D" w14:textId="7E1B9BAB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Описание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стъпките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по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реализацията</w:t>
      </w:r>
      <w:proofErr w:type="spellEnd"/>
      <w:r w:rsidRPr="00C6426A">
        <w:rPr>
          <w:color w:val="161718" w:themeColor="text1"/>
          <w:sz w:val="24"/>
          <w:szCs w:val="24"/>
        </w:rPr>
        <w:t>:</w:t>
      </w:r>
    </w:p>
    <w:p w14:paraId="4B7B9678" w14:textId="3D2E1E36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Екип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5F484AAA" w14:textId="044E9B84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Определяне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роли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73654A20" w14:textId="58C57EF3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Разделяне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задачи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0FD99CD2" w14:textId="33E85B1B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Определяне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срокове</w:t>
      </w:r>
      <w:proofErr w:type="spellEnd"/>
    </w:p>
    <w:p w14:paraId="2A61ED0C" w14:textId="202B00EA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Програмни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средства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реализацията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09CFA726" w14:textId="6C2B597E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Стъпки</w:t>
      </w:r>
      <w:proofErr w:type="spellEnd"/>
      <w:r w:rsidRPr="00C6426A">
        <w:rPr>
          <w:color w:val="161718" w:themeColor="text1"/>
          <w:sz w:val="24"/>
          <w:szCs w:val="24"/>
        </w:rPr>
        <w:t xml:space="preserve">, </w:t>
      </w:r>
      <w:proofErr w:type="spellStart"/>
      <w:r w:rsidRPr="00C6426A">
        <w:rPr>
          <w:color w:val="161718" w:themeColor="text1"/>
          <w:sz w:val="24"/>
          <w:szCs w:val="24"/>
        </w:rPr>
        <w:t>зависещи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от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конкретния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подход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разработка</w:t>
      </w:r>
      <w:proofErr w:type="spellEnd"/>
    </w:p>
    <w:p w14:paraId="7E4C22B6" w14:textId="06CB47EB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Жалонни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точки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49DC8C03" w14:textId="741B85BD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r w:rsidRPr="00C6426A">
        <w:rPr>
          <w:color w:val="161718" w:themeColor="text1"/>
          <w:sz w:val="24"/>
          <w:szCs w:val="24"/>
        </w:rPr>
        <w:t>Time line</w:t>
      </w:r>
    </w:p>
    <w:p w14:paraId="2CF43E82" w14:textId="4E8E450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r w:rsidRPr="00C6426A">
        <w:rPr>
          <w:color w:val="161718" w:themeColor="text1"/>
          <w:sz w:val="24"/>
          <w:szCs w:val="24"/>
        </w:rPr>
        <w:t>Microsoft Project</w:t>
      </w:r>
      <w:r w:rsidRPr="00C6426A">
        <w:rPr>
          <w:color w:val="161718" w:themeColor="text1"/>
          <w:sz w:val="24"/>
          <w:szCs w:val="24"/>
        </w:rPr>
        <w:tab/>
      </w:r>
    </w:p>
    <w:p w14:paraId="310EDEE3" w14:textId="0A3723B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Календар</w:t>
      </w:r>
      <w:proofErr w:type="spellEnd"/>
    </w:p>
    <w:p w14:paraId="22898641" w14:textId="17CCDB89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Диаграма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Гант</w:t>
      </w:r>
      <w:proofErr w:type="spellEnd"/>
    </w:p>
    <w:p w14:paraId="10F032A6" w14:textId="4F21D58A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Ресурсен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лист</w:t>
      </w:r>
      <w:proofErr w:type="spellEnd"/>
    </w:p>
    <w:p w14:paraId="69D3C545" w14:textId="7707AC74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Проследяване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завършеност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задачите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7C43E664" w14:textId="017B6C4A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Диаграма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свършената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работа</w:t>
      </w:r>
      <w:proofErr w:type="spellEnd"/>
    </w:p>
    <w:p w14:paraId="53EA93F8" w14:textId="598F4FE0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Диаграма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бюджет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693B84DB" w14:textId="70A5DEE3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Таблица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бюджет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2B64B7C0" w14:textId="7F6CEE6F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Диаграма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на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ресурси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51EA13B2" w14:textId="6336BB58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Бизнес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правила</w:t>
      </w:r>
      <w:proofErr w:type="spellEnd"/>
      <w:r w:rsidRPr="00C6426A">
        <w:rPr>
          <w:color w:val="161718" w:themeColor="text1"/>
          <w:sz w:val="24"/>
          <w:szCs w:val="24"/>
        </w:rPr>
        <w:t>:</w:t>
      </w:r>
      <w:r w:rsidRPr="00C6426A">
        <w:rPr>
          <w:color w:val="161718" w:themeColor="text1"/>
          <w:sz w:val="24"/>
          <w:szCs w:val="24"/>
        </w:rPr>
        <w:tab/>
      </w:r>
    </w:p>
    <w:p w14:paraId="1C02706E" w14:textId="28855AC1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Обекти</w:t>
      </w:r>
      <w:proofErr w:type="spellEnd"/>
      <w:r w:rsidRPr="00C6426A">
        <w:rPr>
          <w:color w:val="161718" w:themeColor="text1"/>
          <w:sz w:val="24"/>
          <w:szCs w:val="24"/>
        </w:rPr>
        <w:t xml:space="preserve"> и </w:t>
      </w:r>
      <w:proofErr w:type="spellStart"/>
      <w:r w:rsidRPr="00C6426A">
        <w:rPr>
          <w:color w:val="161718" w:themeColor="text1"/>
          <w:sz w:val="24"/>
          <w:szCs w:val="24"/>
        </w:rPr>
        <w:t>техните</w:t>
      </w:r>
      <w:proofErr w:type="spellEnd"/>
      <w:r w:rsidRPr="00C6426A">
        <w:rPr>
          <w:color w:val="161718" w:themeColor="text1"/>
          <w:sz w:val="24"/>
          <w:szCs w:val="24"/>
        </w:rPr>
        <w:t xml:space="preserve"> </w:t>
      </w:r>
      <w:proofErr w:type="spellStart"/>
      <w:r w:rsidRPr="00C6426A">
        <w:rPr>
          <w:color w:val="161718" w:themeColor="text1"/>
          <w:sz w:val="24"/>
          <w:szCs w:val="24"/>
        </w:rPr>
        <w:t>атрибути</w:t>
      </w:r>
      <w:proofErr w:type="spellEnd"/>
      <w:r w:rsidRPr="00C6426A">
        <w:rPr>
          <w:color w:val="161718" w:themeColor="text1"/>
          <w:sz w:val="24"/>
          <w:szCs w:val="24"/>
        </w:rPr>
        <w:tab/>
      </w:r>
    </w:p>
    <w:p w14:paraId="249FDA7E" w14:textId="27F7A7AA" w:rsidR="00831701" w:rsidRPr="00C6426A" w:rsidRDefault="00831701" w:rsidP="00831701">
      <w:pPr>
        <w:spacing w:after="200"/>
        <w:rPr>
          <w:color w:val="161718" w:themeColor="text1"/>
          <w:sz w:val="24"/>
          <w:szCs w:val="24"/>
        </w:rPr>
      </w:pPr>
      <w:proofErr w:type="spellStart"/>
      <w:r w:rsidRPr="00C6426A">
        <w:rPr>
          <w:color w:val="161718" w:themeColor="text1"/>
          <w:sz w:val="24"/>
          <w:szCs w:val="24"/>
        </w:rPr>
        <w:t>Изводи</w:t>
      </w:r>
      <w:proofErr w:type="spellEnd"/>
    </w:p>
    <w:p w14:paraId="62E7EC2A" w14:textId="765BE511" w:rsidR="00C6426A" w:rsidRDefault="00C6426A" w:rsidP="00831701">
      <w:pPr>
        <w:spacing w:after="200"/>
        <w:rPr>
          <w:color w:val="161718" w:themeColor="text1"/>
        </w:rPr>
      </w:pPr>
    </w:p>
    <w:p w14:paraId="3E6FA6E6" w14:textId="77777777" w:rsidR="00C6426A" w:rsidRPr="00831701" w:rsidRDefault="00C6426A" w:rsidP="00831701">
      <w:pPr>
        <w:spacing w:after="200"/>
        <w:rPr>
          <w:color w:val="161718" w:themeColor="text1"/>
        </w:rPr>
      </w:pPr>
    </w:p>
    <w:p w14:paraId="2AE0369B" w14:textId="77777777" w:rsidR="00831701" w:rsidRDefault="00831701" w:rsidP="00600E04">
      <w:pPr>
        <w:spacing w:after="200"/>
      </w:pPr>
    </w:p>
    <w:p w14:paraId="521B62C4" w14:textId="7FA8E2F6" w:rsidR="00600E04" w:rsidRDefault="00600E04" w:rsidP="00600E04">
      <w:pPr>
        <w:spacing w:after="200"/>
      </w:pPr>
    </w:p>
    <w:p w14:paraId="1023EAD9" w14:textId="22B9C3C0" w:rsidR="00061B76" w:rsidRPr="00C6426A" w:rsidRDefault="00061B76" w:rsidP="00061B76">
      <w:pPr>
        <w:spacing w:after="200"/>
        <w:rPr>
          <w:color w:val="FA7BA8" w:themeColor="accent1" w:themeTint="66"/>
          <w:lang w:val="bg-BG"/>
        </w:rPr>
      </w:pPr>
      <w:r w:rsidRPr="00C6426A">
        <w:rPr>
          <w:color w:val="FA7BA8" w:themeColor="accent1" w:themeTint="66"/>
          <w:lang w:val="bg-BG"/>
        </w:rPr>
        <w:t>Техническо задание на проекта</w:t>
      </w:r>
    </w:p>
    <w:p w14:paraId="4CF53A88" w14:textId="77777777" w:rsidR="00061B76" w:rsidRPr="00061B76" w:rsidRDefault="00061B76" w:rsidP="00061B76">
      <w:pPr>
        <w:spacing w:after="200"/>
        <w:rPr>
          <w:color w:val="161718" w:themeColor="text1"/>
          <w:lang w:val="bg-BG"/>
        </w:rPr>
      </w:pPr>
    </w:p>
    <w:p w14:paraId="252FE593" w14:textId="366FDCFF" w:rsidR="00061B76" w:rsidRPr="00C05053" w:rsidRDefault="00061B76" w:rsidP="00061B76">
      <w:pPr>
        <w:spacing w:after="200"/>
        <w:rPr>
          <w:color w:val="FA7BA8" w:themeColor="accent1" w:themeTint="66"/>
          <w:lang w:val="bg-BG"/>
        </w:rPr>
      </w:pPr>
      <w:r w:rsidRPr="00C6426A">
        <w:rPr>
          <w:color w:val="FA7BA8" w:themeColor="accent1" w:themeTint="66"/>
          <w:lang w:val="bg-BG"/>
        </w:rPr>
        <w:t>Бюджет</w:t>
      </w:r>
    </w:p>
    <w:p w14:paraId="37E38F0A" w14:textId="5CB9FF7E" w:rsidR="00112070" w:rsidRPr="00112070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  <w:r w:rsidRPr="00112070">
        <w:rPr>
          <w:color w:val="161718" w:themeColor="text1"/>
          <w:sz w:val="24"/>
          <w:szCs w:val="24"/>
          <w:lang w:val="bg-BG"/>
        </w:rPr>
        <w:t>Бюджетирането е основата, върху която се изграждат проектите, бюджетите са ограничаващият фактор, тъй като размерът на финансирането, което е налично за даден проект, след това ще определи как се създава този проект, колко ресурси както човешки, така и капитал са използвани и как се изпълнява този проект .</w:t>
      </w:r>
    </w:p>
    <w:p w14:paraId="398707C1" w14:textId="668B67C0" w:rsidR="00061B76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  <w:r w:rsidRPr="00112070">
        <w:rPr>
          <w:color w:val="161718" w:themeColor="text1"/>
          <w:sz w:val="24"/>
          <w:szCs w:val="24"/>
          <w:lang w:val="bg-BG"/>
        </w:rPr>
        <w:t>Проектът не може да започне преди да бъде създаден подробен бюджет, тъй като бюджетът дава нещо като план на ръководителя на проекта, за да реши хода и посоката на проекта.</w:t>
      </w:r>
    </w:p>
    <w:p w14:paraId="34E8D9D2" w14:textId="0CA47E16" w:rsidR="00112070" w:rsidRPr="00112070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  <w:r w:rsidRPr="00112070">
        <w:rPr>
          <w:color w:val="161718" w:themeColor="text1"/>
          <w:sz w:val="24"/>
          <w:szCs w:val="24"/>
          <w:lang w:val="bg-BG"/>
        </w:rPr>
        <w:t>Бюджетът на проекта е сумата пари, която е  разпределена</w:t>
      </w:r>
      <w:r w:rsidR="00C05053">
        <w:rPr>
          <w:color w:val="161718" w:themeColor="text1"/>
          <w:sz w:val="24"/>
          <w:szCs w:val="24"/>
          <w:lang w:val="bg-BG"/>
        </w:rPr>
        <w:t xml:space="preserve"> </w:t>
      </w:r>
      <w:r w:rsidRPr="00112070">
        <w:rPr>
          <w:color w:val="161718" w:themeColor="text1"/>
          <w:sz w:val="24"/>
          <w:szCs w:val="24"/>
          <w:lang w:val="bg-BG"/>
        </w:rPr>
        <w:t>за всеки конкретен проект, който обхваща определен период</w:t>
      </w:r>
      <w:r>
        <w:rPr>
          <w:color w:val="161718" w:themeColor="text1"/>
          <w:sz w:val="24"/>
          <w:szCs w:val="24"/>
          <w:lang w:val="bg-BG"/>
        </w:rPr>
        <w:t xml:space="preserve"> , т.е</w:t>
      </w:r>
      <w:r w:rsidRPr="00112070">
        <w:rPr>
          <w:color w:val="161718" w:themeColor="text1"/>
          <w:sz w:val="24"/>
          <w:szCs w:val="24"/>
          <w:lang w:val="bg-BG"/>
        </w:rPr>
        <w:t xml:space="preserve"> </w:t>
      </w:r>
      <w:r w:rsidR="00C05053">
        <w:rPr>
          <w:color w:val="161718" w:themeColor="text1"/>
          <w:sz w:val="24"/>
          <w:szCs w:val="24"/>
          <w:lang w:val="bg-BG"/>
        </w:rPr>
        <w:t>той</w:t>
      </w:r>
      <w:r w:rsidRPr="00112070">
        <w:rPr>
          <w:color w:val="161718" w:themeColor="text1"/>
          <w:sz w:val="24"/>
          <w:szCs w:val="24"/>
          <w:lang w:val="bg-BG"/>
        </w:rPr>
        <w:t xml:space="preserve"> е ограничаващ фактор за всеки бюджет, </w:t>
      </w:r>
      <w:r w:rsidR="00C05053">
        <w:rPr>
          <w:color w:val="161718" w:themeColor="text1"/>
          <w:sz w:val="24"/>
          <w:szCs w:val="24"/>
          <w:lang w:val="bg-BG"/>
        </w:rPr>
        <w:t xml:space="preserve">който </w:t>
      </w:r>
      <w:r w:rsidRPr="00112070">
        <w:rPr>
          <w:color w:val="161718" w:themeColor="text1"/>
          <w:sz w:val="24"/>
          <w:szCs w:val="24"/>
          <w:lang w:val="bg-BG"/>
        </w:rPr>
        <w:t>определя колко може да се изразходва, за да се постигне желаната цел на проекта.</w:t>
      </w:r>
    </w:p>
    <w:p w14:paraId="6528D3A5" w14:textId="1D85C8FE" w:rsidR="00112070" w:rsidRPr="00112070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  <w:r w:rsidRPr="00112070">
        <w:rPr>
          <w:color w:val="161718" w:themeColor="text1"/>
          <w:sz w:val="24"/>
          <w:szCs w:val="24"/>
          <w:lang w:val="bg-BG"/>
        </w:rPr>
        <w:t>Следователно целта на бюджета на проекта е да поддържа разходите в рамките на предварително определените граници на бюджета, за да се постигнат очакваните цели.</w:t>
      </w:r>
    </w:p>
    <w:p w14:paraId="0D182EEF" w14:textId="558FEF4E" w:rsidR="00112070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  <w:r w:rsidRPr="00112070">
        <w:rPr>
          <w:color w:val="161718" w:themeColor="text1"/>
          <w:sz w:val="24"/>
          <w:szCs w:val="24"/>
          <w:lang w:val="bg-BG"/>
        </w:rPr>
        <w:t xml:space="preserve">Ръководителят на проекта трябва да се увери, че бюджетът се спазва и поддържа, </w:t>
      </w:r>
      <w:r w:rsidR="00C05053">
        <w:rPr>
          <w:color w:val="161718" w:themeColor="text1"/>
          <w:sz w:val="24"/>
          <w:szCs w:val="24"/>
          <w:lang w:val="bg-BG"/>
        </w:rPr>
        <w:t>като понякога</w:t>
      </w:r>
      <w:r w:rsidRPr="00112070">
        <w:rPr>
          <w:color w:val="161718" w:themeColor="text1"/>
          <w:sz w:val="24"/>
          <w:szCs w:val="24"/>
          <w:lang w:val="bg-BG"/>
        </w:rPr>
        <w:t xml:space="preserve"> мениджърите на проекти се разсейват и се фокусират повече върху завършването на проектите навреме, вместо да се фокусират върху спазването на крайния срок, докато остават в рамките на бюджетните ограничения.</w:t>
      </w:r>
    </w:p>
    <w:p w14:paraId="4BD59B77" w14:textId="77777777" w:rsidR="00112070" w:rsidRPr="00290978" w:rsidRDefault="00112070" w:rsidP="00112070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31866D3" w14:textId="5DA9EA38" w:rsidR="00D50C38" w:rsidRPr="00290978" w:rsidRDefault="00061B76" w:rsidP="00061B76">
      <w:pPr>
        <w:spacing w:after="200"/>
        <w:rPr>
          <w:color w:val="161718" w:themeColor="text1"/>
          <w:sz w:val="24"/>
          <w:szCs w:val="24"/>
          <w:lang w:val="bg-BG"/>
        </w:rPr>
      </w:pPr>
      <w:r w:rsidRPr="00290978">
        <w:rPr>
          <w:color w:val="161718" w:themeColor="text1"/>
          <w:sz w:val="24"/>
          <w:szCs w:val="24"/>
          <w:lang w:val="bg-BG"/>
        </w:rPr>
        <w:t>Спрямо информация</w:t>
      </w:r>
      <w:r w:rsidR="00510C1D">
        <w:rPr>
          <w:color w:val="161718" w:themeColor="text1"/>
          <w:sz w:val="24"/>
          <w:szCs w:val="24"/>
          <w:lang w:val="bg-BG"/>
        </w:rPr>
        <w:t>та</w:t>
      </w:r>
      <w:r w:rsidRPr="00290978">
        <w:rPr>
          <w:color w:val="161718" w:themeColor="text1"/>
          <w:sz w:val="24"/>
          <w:szCs w:val="24"/>
          <w:lang w:val="bg-BG"/>
        </w:rPr>
        <w:t xml:space="preserve"> общата стойност на проекта възлиза </w:t>
      </w:r>
      <w:r w:rsidR="00510C1D" w:rsidRPr="00510C1D">
        <w:rPr>
          <w:color w:val="161718" w:themeColor="text1"/>
          <w:sz w:val="24"/>
          <w:szCs w:val="24"/>
          <w:lang w:val="bg-BG"/>
        </w:rPr>
        <w:t>2,676</w:t>
      </w:r>
      <w:r w:rsidR="00510C1D">
        <w:rPr>
          <w:color w:val="161718" w:themeColor="text1"/>
          <w:sz w:val="24"/>
          <w:szCs w:val="24"/>
        </w:rPr>
        <w:t xml:space="preserve"> </w:t>
      </w:r>
      <w:r w:rsidR="00510C1D">
        <w:rPr>
          <w:color w:val="161718" w:themeColor="text1"/>
          <w:sz w:val="24"/>
          <w:szCs w:val="24"/>
          <w:lang w:val="bg-BG"/>
        </w:rPr>
        <w:t>долара за</w:t>
      </w:r>
      <w:r w:rsidRPr="00290978">
        <w:rPr>
          <w:color w:val="161718" w:themeColor="text1"/>
          <w:sz w:val="24"/>
          <w:szCs w:val="24"/>
          <w:lang w:val="bg-BG"/>
        </w:rPr>
        <w:t xml:space="preserve"> използването на ресурси </w:t>
      </w:r>
      <w:r w:rsidR="00543FD0">
        <w:rPr>
          <w:color w:val="161718" w:themeColor="text1"/>
          <w:sz w:val="24"/>
          <w:szCs w:val="24"/>
          <w:lang w:val="bg-BG"/>
        </w:rPr>
        <w:t>и бюджет за задачите</w:t>
      </w:r>
      <w:r w:rsidRPr="00290978">
        <w:rPr>
          <w:color w:val="161718" w:themeColor="text1"/>
          <w:sz w:val="24"/>
          <w:szCs w:val="24"/>
          <w:lang w:val="bg-BG"/>
        </w:rPr>
        <w:t xml:space="preserve"> на приложението.</w:t>
      </w:r>
    </w:p>
    <w:p w14:paraId="3CD17740" w14:textId="77777777" w:rsidR="00D50C38" w:rsidRDefault="00D50C38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</w:p>
    <w:p w14:paraId="75DB99B0" w14:textId="505412DE" w:rsidR="00D50C38" w:rsidRDefault="00C6426A" w:rsidP="00600E04">
      <w:pPr>
        <w:spacing w:after="200"/>
        <w:rPr>
          <w:noProof/>
          <w:color w:val="FA7BA8" w:themeColor="accent1" w:themeTint="66"/>
          <w:lang w:val="bg-BG"/>
        </w:rPr>
      </w:pPr>
      <w:r w:rsidRPr="00C6426A">
        <w:rPr>
          <w:noProof/>
          <w:color w:val="FA7BA8" w:themeColor="accent1" w:themeTint="66"/>
          <w:lang w:val="bg-BG"/>
        </w:rPr>
        <w:lastRenderedPageBreak/>
        <w:t>Предмет на техническото задание</w:t>
      </w:r>
    </w:p>
    <w:p w14:paraId="4464B8D2" w14:textId="671338E3" w:rsidR="00C6426A" w:rsidRDefault="00C6426A" w:rsidP="00600E04">
      <w:pPr>
        <w:spacing w:after="200"/>
        <w:rPr>
          <w:noProof/>
          <w:color w:val="FA7BA8" w:themeColor="accent1" w:themeTint="66"/>
          <w:lang w:val="bg-BG"/>
        </w:rPr>
      </w:pPr>
    </w:p>
    <w:p w14:paraId="22F37F61" w14:textId="30AE9CEF" w:rsidR="00DA634E" w:rsidRPr="00DA634E" w:rsidRDefault="00C6426A" w:rsidP="00C6426A">
      <w:pPr>
        <w:spacing w:after="160" w:line="259" w:lineRule="auto"/>
        <w:jc w:val="both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>Изискванията към приложени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е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то 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се основават  на 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управление на задачи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и избор за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създаване на задача, както и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назначаване на задачата към конкретен потребител 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.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След назначаване на задачата , тя автоматично се 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добавя в дъската за задачи в таблицата </w:t>
      </w:r>
      <w:r w:rsidR="00290978">
        <w:rPr>
          <w:rFonts w:ascii="Calibri" w:eastAsia="Calibri" w:hAnsi="Calibri" w:cs="Calibri"/>
          <w:color w:val="auto"/>
          <w:sz w:val="24"/>
          <w:szCs w:val="24"/>
          <w:lang w:val="bg-BG"/>
        </w:rPr>
        <w:t>н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а списъка за изпълнение </w:t>
      </w:r>
      <w:r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>.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Този статус на задачата може свободно да бъде променян .</w:t>
      </w:r>
      <w:r w:rsidR="00DA634E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>За по</w:t>
      </w:r>
      <w:r w:rsidR="0029097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>–</w:t>
      </w:r>
      <w:r w:rsidR="0029097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DA634E">
        <w:rPr>
          <w:rFonts w:ascii="Calibri" w:eastAsia="Calibri" w:hAnsi="Calibri" w:cs="Calibri"/>
          <w:color w:val="auto"/>
          <w:sz w:val="24"/>
          <w:szCs w:val="24"/>
          <w:lang w:val="bg-BG"/>
        </w:rPr>
        <w:t>бързо намиране на конкретна задача е направена функционалност  за намиране на желаната задача .</w:t>
      </w:r>
    </w:p>
    <w:p w14:paraId="6C92BF29" w14:textId="33F38C61" w:rsidR="00C6426A" w:rsidRPr="00C6426A" w:rsidRDefault="00DA634E" w:rsidP="00C6426A">
      <w:pPr>
        <w:spacing w:after="160" w:line="259" w:lineRule="auto"/>
        <w:jc w:val="both"/>
        <w:rPr>
          <w:rFonts w:ascii="Calibri" w:eastAsia="Calibri" w:hAnsi="Calibri" w:cs="Calibri"/>
          <w:b/>
          <w:color w:val="auto"/>
          <w:sz w:val="24"/>
          <w:szCs w:val="24"/>
          <w:lang w:val="bg-BG"/>
        </w:rPr>
      </w:pP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C6426A" w:rsidRPr="00C6426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Всички екрани и техните функционалности са описани подробно в документацията. Приложението има заявено изискване за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разпределяне</w:t>
      </w:r>
      <w:proofErr w:type="spellEnd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 xml:space="preserve">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на</w:t>
      </w:r>
      <w:proofErr w:type="spellEnd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 xml:space="preserve">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задачите</w:t>
      </w:r>
      <w:proofErr w:type="spellEnd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 xml:space="preserve">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между</w:t>
      </w:r>
      <w:proofErr w:type="spellEnd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 xml:space="preserve">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няколко</w:t>
      </w:r>
      <w:proofErr w:type="spellEnd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 xml:space="preserve"> </w:t>
      </w:r>
      <w:proofErr w:type="spellStart"/>
      <w:r w:rsidRPr="00DA634E">
        <w:rPr>
          <w:rFonts w:ascii="Calibri" w:eastAsia="Calibri" w:hAnsi="Calibri" w:cs="Calibri"/>
          <w:bCs/>
          <w:color w:val="auto"/>
          <w:sz w:val="24"/>
          <w:szCs w:val="24"/>
        </w:rPr>
        <w:t>човека</w:t>
      </w:r>
      <w:proofErr w:type="spellEnd"/>
      <w:r>
        <w:rPr>
          <w:rFonts w:ascii="Calibri" w:eastAsia="Calibri" w:hAnsi="Calibri" w:cs="Calibri"/>
          <w:bCs/>
          <w:color w:val="auto"/>
          <w:sz w:val="24"/>
          <w:szCs w:val="24"/>
          <w:lang w:val="bg-BG"/>
        </w:rPr>
        <w:t xml:space="preserve"> .</w:t>
      </w:r>
    </w:p>
    <w:p w14:paraId="677A4C2E" w14:textId="77777777" w:rsidR="00C6426A" w:rsidRPr="00C6426A" w:rsidRDefault="00C6426A" w:rsidP="00600E04">
      <w:pPr>
        <w:spacing w:after="200"/>
        <w:rPr>
          <w:color w:val="FA7BA8" w:themeColor="accent1" w:themeTint="66"/>
          <w:lang w:val="bg-BG"/>
        </w:rPr>
      </w:pPr>
    </w:p>
    <w:p w14:paraId="00932C44" w14:textId="77777777" w:rsidR="00D50C38" w:rsidRDefault="00D50C38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</w:p>
    <w:p w14:paraId="4D15CC7E" w14:textId="28A15C86" w:rsidR="00D50C38" w:rsidRDefault="00D50C38" w:rsidP="00600E04">
      <w:pPr>
        <w:spacing w:after="200"/>
        <w:rPr>
          <w:color w:val="161718" w:themeColor="text1"/>
          <w:lang w:val="bg-BG"/>
        </w:rPr>
      </w:pPr>
    </w:p>
    <w:p w14:paraId="5B69D6DB" w14:textId="2CB8DED8" w:rsidR="00DA634E" w:rsidRPr="00DA634E" w:rsidRDefault="00DA634E">
      <w:pPr>
        <w:spacing w:after="200"/>
        <w:rPr>
          <w:color w:val="FA7BA8" w:themeColor="accent1" w:themeTint="66"/>
          <w:lang w:val="bg-BG"/>
        </w:rPr>
      </w:pPr>
      <w:r w:rsidRPr="00DA634E">
        <w:rPr>
          <w:color w:val="FA7BA8" w:themeColor="accent1" w:themeTint="66"/>
          <w:lang w:val="bg-BG"/>
        </w:rPr>
        <w:t>Начален екран</w:t>
      </w:r>
    </w:p>
    <w:p w14:paraId="1E11A781" w14:textId="283DB96F" w:rsidR="00DA69BA" w:rsidRPr="00335EB4" w:rsidRDefault="00DA69BA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Когато се стартира приложението се показва прозорец за влизане .</w:t>
      </w:r>
    </w:p>
    <w:p w14:paraId="25A9CFEE" w14:textId="5E7C4ABC" w:rsidR="00D50C38" w:rsidRDefault="00DA69BA">
      <w:pPr>
        <w:spacing w:after="200"/>
        <w:rPr>
          <w:color w:val="161718" w:themeColor="text1"/>
          <w:lang w:val="bg-BG"/>
        </w:rPr>
      </w:pPr>
      <w:r>
        <w:rPr>
          <w:noProof/>
          <w:color w:val="161718" w:themeColor="text1"/>
          <w:lang w:val="bg-BG"/>
        </w:rPr>
        <w:drawing>
          <wp:anchor distT="0" distB="0" distL="114300" distR="114300" simplePos="0" relativeHeight="251660288" behindDoc="1" locked="0" layoutInCell="1" allowOverlap="1" wp14:anchorId="671071EF" wp14:editId="127F33B6">
            <wp:simplePos x="0" y="0"/>
            <wp:positionH relativeFrom="column">
              <wp:posOffset>-20320</wp:posOffset>
            </wp:positionH>
            <wp:positionV relativeFrom="paragraph">
              <wp:posOffset>43815</wp:posOffset>
            </wp:positionV>
            <wp:extent cx="6267450" cy="3816350"/>
            <wp:effectExtent l="0" t="0" r="0" b="0"/>
            <wp:wrapNone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0C38">
        <w:rPr>
          <w:color w:val="161718" w:themeColor="text1"/>
          <w:lang w:val="bg-BG"/>
        </w:rPr>
        <w:br w:type="page"/>
      </w:r>
    </w:p>
    <w:p w14:paraId="788911B2" w14:textId="433C685D" w:rsidR="009F6EB7" w:rsidRPr="00335EB4" w:rsidRDefault="009F6EB7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lastRenderedPageBreak/>
        <w:t>Първият прозорец съдържа 2 полета и бутон – поле за потребителско име и поле за парола .</w:t>
      </w:r>
    </w:p>
    <w:p w14:paraId="25230028" w14:textId="7AF79B7F" w:rsidR="00DA69BA" w:rsidRPr="00335EB4" w:rsidRDefault="00564E8A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За</w:t>
      </w:r>
      <w:r w:rsidR="00DA69BA" w:rsidRPr="00335EB4">
        <w:rPr>
          <w:color w:val="161718" w:themeColor="text1"/>
          <w:sz w:val="24"/>
          <w:szCs w:val="24"/>
          <w:lang w:val="bg-BG"/>
        </w:rPr>
        <w:t xml:space="preserve"> успешно влизане в системата се изисква</w:t>
      </w:r>
      <w:r w:rsidR="009F6EB7" w:rsidRPr="00335EB4">
        <w:rPr>
          <w:color w:val="161718" w:themeColor="text1"/>
          <w:sz w:val="24"/>
          <w:szCs w:val="24"/>
          <w:lang w:val="bg-BG"/>
        </w:rPr>
        <w:t xml:space="preserve"> предварително</w:t>
      </w:r>
      <w:r w:rsidR="00DA69BA" w:rsidRPr="00335EB4">
        <w:rPr>
          <w:color w:val="161718" w:themeColor="text1"/>
          <w:sz w:val="24"/>
          <w:szCs w:val="24"/>
          <w:lang w:val="bg-BG"/>
        </w:rPr>
        <w:t xml:space="preserve"> регистриран про</w:t>
      </w:r>
      <w:r>
        <w:rPr>
          <w:color w:val="161718" w:themeColor="text1"/>
          <w:sz w:val="24"/>
          <w:szCs w:val="24"/>
          <w:lang w:val="bg-BG"/>
        </w:rPr>
        <w:t>ф</w:t>
      </w:r>
      <w:r w:rsidR="00DA69BA" w:rsidRPr="00335EB4">
        <w:rPr>
          <w:color w:val="161718" w:themeColor="text1"/>
          <w:sz w:val="24"/>
          <w:szCs w:val="24"/>
          <w:lang w:val="bg-BG"/>
        </w:rPr>
        <w:t>ил</w:t>
      </w:r>
      <w:r w:rsidR="009F6EB7" w:rsidRPr="00335EB4">
        <w:rPr>
          <w:color w:val="161718" w:themeColor="text1"/>
          <w:sz w:val="24"/>
          <w:szCs w:val="24"/>
          <w:lang w:val="bg-BG"/>
        </w:rPr>
        <w:t xml:space="preserve"> от</w:t>
      </w:r>
      <w:r w:rsidR="00111180" w:rsidRPr="00335EB4">
        <w:rPr>
          <w:color w:val="161718" w:themeColor="text1"/>
          <w:sz w:val="24"/>
          <w:szCs w:val="24"/>
          <w:lang w:val="bg-BG"/>
        </w:rPr>
        <w:t xml:space="preserve"> страна на</w:t>
      </w:r>
      <w:r w:rsidR="009F6EB7" w:rsidRPr="00335EB4">
        <w:rPr>
          <w:color w:val="161718" w:themeColor="text1"/>
          <w:sz w:val="24"/>
          <w:szCs w:val="24"/>
          <w:lang w:val="bg-BG"/>
        </w:rPr>
        <w:t xml:space="preserve"> неговата организация</w:t>
      </w:r>
      <w:r w:rsidR="00DA69BA" w:rsidRPr="00335EB4">
        <w:rPr>
          <w:color w:val="161718" w:themeColor="text1"/>
          <w:sz w:val="24"/>
          <w:szCs w:val="24"/>
          <w:lang w:val="bg-BG"/>
        </w:rPr>
        <w:t xml:space="preserve"> , следователно ако </w:t>
      </w:r>
      <w:r w:rsidR="009F6EB7" w:rsidRPr="00335EB4">
        <w:rPr>
          <w:color w:val="161718" w:themeColor="text1"/>
          <w:sz w:val="24"/>
          <w:szCs w:val="24"/>
          <w:lang w:val="bg-BG"/>
        </w:rPr>
        <w:t>потребителя въведе невалидно потребителско име или парола се извежда съобщение за грешка .</w:t>
      </w:r>
    </w:p>
    <w:p w14:paraId="53D3C892" w14:textId="0104F2AD" w:rsidR="009F6EB7" w:rsidRDefault="009F6EB7">
      <w:pPr>
        <w:spacing w:after="200"/>
        <w:rPr>
          <w:color w:val="161718" w:themeColor="text1"/>
          <w:lang w:val="bg-BG"/>
        </w:rPr>
      </w:pPr>
      <w:r>
        <w:rPr>
          <w:noProof/>
          <w:color w:val="161718" w:themeColor="text1"/>
          <w:lang w:val="bg-BG"/>
        </w:rPr>
        <w:drawing>
          <wp:inline distT="0" distB="0" distL="0" distR="0" wp14:anchorId="35DE7D70" wp14:editId="0440973F">
            <wp:extent cx="6309360" cy="3726180"/>
            <wp:effectExtent l="0" t="0" r="0" b="7620"/>
            <wp:docPr id="9" name="Picture 9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B68E" w14:textId="33A9DF56" w:rsidR="00DA69BA" w:rsidRPr="00335EB4" w:rsidRDefault="00111180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Когато потребителят е въвел необходимите данни се извежда втори прозорец с набор от опции – създаване на задача , назначаване на задача към член от организацията , извеждане на дъската със задачи , смяна на статуса на задача и търсене на задача . При всеки избор на зададените опции се натиска бутон със съответната им функционалност .</w:t>
      </w:r>
    </w:p>
    <w:p w14:paraId="16E9B538" w14:textId="1ED9EA0E" w:rsidR="00111180" w:rsidRDefault="00111180">
      <w:pPr>
        <w:spacing w:after="200"/>
        <w:rPr>
          <w:color w:val="161718" w:themeColor="text1"/>
          <w:lang w:val="bg-BG"/>
        </w:rPr>
      </w:pPr>
    </w:p>
    <w:p w14:paraId="28F4E438" w14:textId="77777777" w:rsidR="00111180" w:rsidRDefault="00111180">
      <w:pPr>
        <w:spacing w:after="200"/>
        <w:rPr>
          <w:color w:val="161718" w:themeColor="text1"/>
          <w:lang w:val="bg-BG"/>
        </w:rPr>
      </w:pPr>
    </w:p>
    <w:p w14:paraId="2B14E107" w14:textId="77777777" w:rsidR="00DA69BA" w:rsidRDefault="00DA69BA">
      <w:pPr>
        <w:spacing w:after="200"/>
        <w:rPr>
          <w:color w:val="161718" w:themeColor="text1"/>
          <w:lang w:val="bg-BG"/>
        </w:rPr>
      </w:pPr>
    </w:p>
    <w:p w14:paraId="4890A783" w14:textId="73AB6D78" w:rsidR="00D50C38" w:rsidRDefault="00D50C38" w:rsidP="00600E04">
      <w:pPr>
        <w:spacing w:after="200"/>
        <w:rPr>
          <w:color w:val="161718" w:themeColor="text1"/>
          <w:lang w:val="bg-BG"/>
        </w:rPr>
      </w:pPr>
    </w:p>
    <w:p w14:paraId="1A8AFB9A" w14:textId="4997DB9A" w:rsidR="00335EB4" w:rsidRDefault="00335EB4" w:rsidP="00335EB4">
      <w:pPr>
        <w:spacing w:after="200"/>
        <w:rPr>
          <w:color w:val="161718" w:themeColor="text1"/>
          <w:lang w:val="bg-BG"/>
        </w:rPr>
      </w:pPr>
    </w:p>
    <w:p w14:paraId="7E6A33B3" w14:textId="0FC52E39" w:rsidR="00D50C38" w:rsidRDefault="00D50C38">
      <w:pPr>
        <w:spacing w:after="200"/>
        <w:rPr>
          <w:color w:val="161718" w:themeColor="text1"/>
          <w:lang w:val="bg-BG"/>
        </w:rPr>
      </w:pPr>
      <w:r w:rsidRPr="00335EB4">
        <w:rPr>
          <w:lang w:val="bg-BG"/>
        </w:rPr>
        <w:br w:type="page"/>
      </w:r>
      <w:r w:rsidR="00111180">
        <w:rPr>
          <w:noProof/>
          <w:color w:val="161718" w:themeColor="text1"/>
          <w:lang w:val="bg-BG"/>
        </w:rPr>
        <w:lastRenderedPageBreak/>
        <w:drawing>
          <wp:inline distT="0" distB="0" distL="0" distR="0" wp14:anchorId="1E2C4F04" wp14:editId="5675C5FF">
            <wp:extent cx="5131064" cy="3562533"/>
            <wp:effectExtent l="0" t="0" r="0" b="0"/>
            <wp:docPr id="12" name="Picture 12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PowerPoin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720D" w14:textId="77777777" w:rsidR="00111180" w:rsidRPr="00335EB4" w:rsidRDefault="00111180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При избор на създаване на задача потребителят е посрещнат с диалогов прозорец , където той трябва да опише задачата със заглавие , начало на задачата и краен срок , описание на задачата .</w:t>
      </w:r>
    </w:p>
    <w:p w14:paraId="74E5AB63" w14:textId="08155312" w:rsidR="00D50C38" w:rsidRPr="00335EB4" w:rsidRDefault="00111180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Когато се натисне бутона за създаване на задачата , първо се проверява за празни полета и </w:t>
      </w:r>
      <w:r w:rsidR="00DB58CF" w:rsidRPr="00335EB4">
        <w:rPr>
          <w:color w:val="161718" w:themeColor="text1"/>
          <w:sz w:val="24"/>
          <w:szCs w:val="24"/>
          <w:lang w:val="bg-BG"/>
        </w:rPr>
        <w:t>при преминаване на проверката се информира потребителя , че задачата е създадена успешно , чрез съобщение от програмата .</w:t>
      </w:r>
    </w:p>
    <w:p w14:paraId="446DB16D" w14:textId="39B52A8F" w:rsidR="00D50C38" w:rsidRDefault="00D50C38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  <w:r w:rsidR="00DB58CF">
        <w:rPr>
          <w:noProof/>
          <w:color w:val="161718" w:themeColor="text1"/>
          <w:lang w:val="bg-BG"/>
        </w:rPr>
        <w:lastRenderedPageBreak/>
        <w:drawing>
          <wp:inline distT="0" distB="0" distL="0" distR="0" wp14:anchorId="762E74CE" wp14:editId="29F3B9A8">
            <wp:extent cx="3899100" cy="3200564"/>
            <wp:effectExtent l="0" t="0" r="6350" b="0"/>
            <wp:docPr id="13" name="Picture 13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PowerPoin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5D1F" w14:textId="222BE6A8" w:rsidR="00D50C38" w:rsidRPr="00335EB4" w:rsidRDefault="00DB58C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За втората функционалност се назначава задача </w:t>
      </w:r>
      <w:r w:rsidR="00564E8A">
        <w:rPr>
          <w:color w:val="161718" w:themeColor="text1"/>
          <w:sz w:val="24"/>
          <w:szCs w:val="24"/>
          <w:lang w:val="bg-BG"/>
        </w:rPr>
        <w:t>до</w:t>
      </w:r>
      <w:r w:rsidRPr="00335EB4">
        <w:rPr>
          <w:color w:val="161718" w:themeColor="text1"/>
          <w:sz w:val="24"/>
          <w:szCs w:val="24"/>
          <w:lang w:val="bg-BG"/>
        </w:rPr>
        <w:t xml:space="preserve"> членовете от организацията .</w:t>
      </w:r>
    </w:p>
    <w:p w14:paraId="1BD4E707" w14:textId="28708AB8" w:rsidR="00DB58CF" w:rsidRPr="00335EB4" w:rsidRDefault="00DB58C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За улеснение и удобство за потребителя е създадено падащо поле с всички задачи , които се намират в системата , без да се изисква потребителят ръчно да въвежда цялото заглавие на задачата </w:t>
      </w:r>
      <w:r w:rsidR="00564E8A">
        <w:rPr>
          <w:color w:val="161718" w:themeColor="text1"/>
          <w:sz w:val="24"/>
          <w:szCs w:val="24"/>
          <w:lang w:val="bg-BG"/>
        </w:rPr>
        <w:t>. Съдържа и</w:t>
      </w:r>
      <w:r w:rsidRPr="00335EB4">
        <w:rPr>
          <w:color w:val="161718" w:themeColor="text1"/>
          <w:sz w:val="24"/>
          <w:szCs w:val="24"/>
          <w:lang w:val="bg-BG"/>
        </w:rPr>
        <w:t xml:space="preserve"> падащо поле с всички потребителски имена , на които могат да се назначат задачите .</w:t>
      </w:r>
    </w:p>
    <w:p w14:paraId="36B12CB9" w14:textId="4350B5F0" w:rsidR="00DB58CF" w:rsidRPr="00335EB4" w:rsidRDefault="00DB58C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Системата проверява </w:t>
      </w:r>
      <w:r w:rsidR="00666AE7" w:rsidRPr="00335EB4">
        <w:rPr>
          <w:color w:val="161718" w:themeColor="text1"/>
          <w:sz w:val="24"/>
          <w:szCs w:val="24"/>
          <w:lang w:val="bg-BG"/>
        </w:rPr>
        <w:t>за избрана</w:t>
      </w:r>
      <w:r w:rsidR="00564E8A">
        <w:rPr>
          <w:color w:val="161718" w:themeColor="text1"/>
          <w:sz w:val="24"/>
          <w:szCs w:val="24"/>
          <w:lang w:val="bg-BG"/>
        </w:rPr>
        <w:t>та</w:t>
      </w:r>
      <w:r w:rsidR="00666AE7" w:rsidRPr="00335EB4">
        <w:rPr>
          <w:color w:val="161718" w:themeColor="text1"/>
          <w:sz w:val="24"/>
          <w:szCs w:val="24"/>
          <w:lang w:val="bg-BG"/>
        </w:rPr>
        <w:t xml:space="preserve"> задача и потребител към задачата , след което задачата се назначава на избрания потребител.</w:t>
      </w:r>
    </w:p>
    <w:p w14:paraId="2BE772AC" w14:textId="77777777" w:rsidR="00D50C38" w:rsidRDefault="00D50C38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</w:p>
    <w:p w14:paraId="0D36F51B" w14:textId="16C2346D" w:rsidR="00D50C38" w:rsidRDefault="00666AE7" w:rsidP="00600E04">
      <w:pPr>
        <w:spacing w:after="200"/>
        <w:rPr>
          <w:color w:val="161718" w:themeColor="text1"/>
          <w:lang w:val="bg-BG"/>
        </w:rPr>
      </w:pPr>
      <w:r>
        <w:rPr>
          <w:noProof/>
          <w:color w:val="161718" w:themeColor="text1"/>
          <w:lang w:val="bg-BG"/>
        </w:rPr>
        <w:lastRenderedPageBreak/>
        <w:drawing>
          <wp:inline distT="0" distB="0" distL="0" distR="0" wp14:anchorId="3361E9ED" wp14:editId="5E7A189D">
            <wp:extent cx="6309360" cy="2604135"/>
            <wp:effectExtent l="0" t="0" r="0" b="5715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71C2" w14:textId="346E5413" w:rsidR="00666AE7" w:rsidRPr="00335EB4" w:rsidRDefault="00666AE7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При натискане на бутона за дъска на задачи се извеждат всички задачи , подредени по 4 статуса в табличен формат – задачи за изпълнение , задача в процес на изпълн</w:t>
      </w:r>
      <w:r w:rsidR="00564E8A">
        <w:rPr>
          <w:color w:val="161718" w:themeColor="text1"/>
          <w:sz w:val="24"/>
          <w:szCs w:val="24"/>
          <w:lang w:val="bg-BG"/>
        </w:rPr>
        <w:t>яване</w:t>
      </w:r>
      <w:r w:rsidRPr="00335EB4">
        <w:rPr>
          <w:color w:val="161718" w:themeColor="text1"/>
          <w:sz w:val="24"/>
          <w:szCs w:val="24"/>
          <w:lang w:val="bg-BG"/>
        </w:rPr>
        <w:t xml:space="preserve"> , готов</w:t>
      </w:r>
      <w:r w:rsidR="00564E8A">
        <w:rPr>
          <w:color w:val="161718" w:themeColor="text1"/>
          <w:sz w:val="24"/>
          <w:szCs w:val="24"/>
          <w:lang w:val="bg-BG"/>
        </w:rPr>
        <w:t>и</w:t>
      </w:r>
      <w:r w:rsidRPr="00335EB4">
        <w:rPr>
          <w:color w:val="161718" w:themeColor="text1"/>
          <w:sz w:val="24"/>
          <w:szCs w:val="24"/>
          <w:lang w:val="bg-BG"/>
        </w:rPr>
        <w:t xml:space="preserve"> за преглед и готови задачи . </w:t>
      </w:r>
    </w:p>
    <w:p w14:paraId="74271489" w14:textId="77777777" w:rsidR="00666AE7" w:rsidRPr="00335EB4" w:rsidRDefault="00666AE7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Така може лесно да се види процеса на всички задачи и проследят задачи , които приближават техния краен срок.</w:t>
      </w:r>
    </w:p>
    <w:p w14:paraId="6F51F15B" w14:textId="64E34EFC" w:rsidR="00D50C38" w:rsidRDefault="00666AE7">
      <w:pPr>
        <w:spacing w:after="200"/>
        <w:rPr>
          <w:color w:val="161718" w:themeColor="text1"/>
          <w:lang w:val="bg-BG"/>
        </w:rPr>
      </w:pPr>
      <w:r>
        <w:rPr>
          <w:noProof/>
          <w:color w:val="161718" w:themeColor="text1"/>
          <w:lang w:val="bg-BG"/>
        </w:rPr>
        <w:drawing>
          <wp:inline distT="0" distB="0" distL="0" distR="0" wp14:anchorId="7F59FAF3" wp14:editId="3B4C39AF">
            <wp:extent cx="4362674" cy="3721291"/>
            <wp:effectExtent l="0" t="0" r="0" b="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C38">
        <w:rPr>
          <w:color w:val="161718" w:themeColor="text1"/>
          <w:lang w:val="bg-BG"/>
        </w:rPr>
        <w:br w:type="page"/>
      </w:r>
    </w:p>
    <w:p w14:paraId="1A539D5C" w14:textId="282561C8" w:rsidR="00D50C38" w:rsidRPr="00335EB4" w:rsidRDefault="00666AE7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lastRenderedPageBreak/>
        <w:t xml:space="preserve">Другата функционалност </w:t>
      </w:r>
      <w:r w:rsidR="00A2129F" w:rsidRPr="00335EB4">
        <w:rPr>
          <w:color w:val="161718" w:themeColor="text1"/>
          <w:sz w:val="24"/>
          <w:szCs w:val="24"/>
          <w:lang w:val="bg-BG"/>
        </w:rPr>
        <w:t>е</w:t>
      </w:r>
      <w:r w:rsidRPr="00335EB4">
        <w:rPr>
          <w:color w:val="161718" w:themeColor="text1"/>
          <w:sz w:val="24"/>
          <w:szCs w:val="24"/>
          <w:lang w:val="bg-BG"/>
        </w:rPr>
        <w:t xml:space="preserve"> смяна на статуса на задача , когато </w:t>
      </w:r>
      <w:r w:rsidR="00A2129F" w:rsidRPr="00335EB4">
        <w:rPr>
          <w:color w:val="161718" w:themeColor="text1"/>
          <w:sz w:val="24"/>
          <w:szCs w:val="24"/>
          <w:lang w:val="bg-BG"/>
        </w:rPr>
        <w:t>вече задачата се обработва към нейната завършеност . Този прозорец съдържа 2 падащи полета за задача и статусите , различни от текущия статус на задачата , както и 2 бутона .</w:t>
      </w:r>
    </w:p>
    <w:p w14:paraId="6C96246E" w14:textId="570075A3" w:rsidR="00A2129F" w:rsidRPr="00335EB4" w:rsidRDefault="00A2129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Начина на работа  :</w:t>
      </w:r>
    </w:p>
    <w:p w14:paraId="58D1B1C2" w14:textId="3E3E06C2" w:rsidR="00A2129F" w:rsidRPr="00335EB4" w:rsidRDefault="00A2129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 1. Избира се желаната задача , на която се иска да се смени статуса  - през този период не може да се взаимодейства с падащото поле за статус и бутона за промяна на статуса , тъй като изборът на задачата трябва да се избере преди смяната на статуса .</w:t>
      </w:r>
    </w:p>
    <w:p w14:paraId="3D250D2C" w14:textId="7FB9BB4A" w:rsidR="00A2129F" w:rsidRPr="00335EB4" w:rsidRDefault="00A2129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2. След избрана задача се натиска бутон за потвърждаване на задачата ,</w:t>
      </w:r>
      <w:r w:rsidR="00AA76C7">
        <w:rPr>
          <w:color w:val="161718" w:themeColor="text1"/>
          <w:sz w:val="24"/>
          <w:szCs w:val="24"/>
          <w:lang w:val="bg-BG"/>
        </w:rPr>
        <w:t xml:space="preserve"> на</w:t>
      </w:r>
      <w:r w:rsidRPr="00335EB4">
        <w:rPr>
          <w:color w:val="161718" w:themeColor="text1"/>
          <w:sz w:val="24"/>
          <w:szCs w:val="24"/>
          <w:lang w:val="bg-BG"/>
        </w:rPr>
        <w:t xml:space="preserve"> която потребителят желае да смени статуса .</w:t>
      </w:r>
    </w:p>
    <w:p w14:paraId="597CA839" w14:textId="327587E9" w:rsidR="00A2129F" w:rsidRPr="00335EB4" w:rsidRDefault="00A2129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3. След натискане на бутона падащото поле за статуса и бутона за смяна на статуса могат да бъдат използвани от потребителя.</w:t>
      </w:r>
    </w:p>
    <w:p w14:paraId="61EBCEE2" w14:textId="173BA702" w:rsidR="00A2129F" w:rsidRPr="00335EB4" w:rsidRDefault="00A2129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4. Потребителят избира възможни статуси , които са различни от текущия статус </w:t>
      </w:r>
      <w:r w:rsidR="00335EB4" w:rsidRPr="00335EB4">
        <w:rPr>
          <w:color w:val="161718" w:themeColor="text1"/>
          <w:sz w:val="24"/>
          <w:szCs w:val="24"/>
          <w:lang w:val="bg-BG"/>
        </w:rPr>
        <w:t>на избраната вече задача.</w:t>
      </w:r>
    </w:p>
    <w:p w14:paraId="6682BE15" w14:textId="0B2149EE" w:rsidR="00335EB4" w:rsidRDefault="00335EB4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5. При натискане на бутона за потвърждаване на смяната се проверява за избора на статуса и при валидация статуса на задачата се променя !</w:t>
      </w:r>
    </w:p>
    <w:p w14:paraId="171DF8D2" w14:textId="5637B362" w:rsidR="00335EB4" w:rsidRPr="00335EB4" w:rsidRDefault="00335EB4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31E9A592" wp14:editId="04F0CFE2">
            <wp:extent cx="5486682" cy="4445228"/>
            <wp:effectExtent l="0" t="0" r="0" b="0"/>
            <wp:docPr id="17" name="Picture 1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websit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D343" w14:textId="4B9A80E5" w:rsidR="00D50C38" w:rsidRPr="00707ECC" w:rsidRDefault="00D50C38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lang w:val="bg-BG"/>
        </w:rPr>
        <w:br w:type="page"/>
      </w:r>
      <w:r w:rsidR="00335EB4" w:rsidRPr="00707ECC">
        <w:rPr>
          <w:color w:val="161718" w:themeColor="text1"/>
          <w:sz w:val="24"/>
          <w:szCs w:val="24"/>
          <w:lang w:val="bg-BG"/>
        </w:rPr>
        <w:lastRenderedPageBreak/>
        <w:t>Последната опция е търсене на задача . Прозореца съдържа падащо поле с всички задачи в системата и бутон за потвърждаване .</w:t>
      </w:r>
    </w:p>
    <w:p w14:paraId="014FBC7E" w14:textId="5DADC233" w:rsidR="00335EB4" w:rsidRPr="00707ECC" w:rsidRDefault="00335EB4">
      <w:pPr>
        <w:spacing w:after="200"/>
        <w:rPr>
          <w:color w:val="161718" w:themeColor="text1"/>
          <w:sz w:val="24"/>
          <w:szCs w:val="24"/>
          <w:lang w:val="bg-BG"/>
        </w:rPr>
      </w:pPr>
      <w:r w:rsidRPr="00707ECC">
        <w:rPr>
          <w:color w:val="161718" w:themeColor="text1"/>
          <w:sz w:val="24"/>
          <w:szCs w:val="24"/>
          <w:lang w:val="bg-BG"/>
        </w:rPr>
        <w:t>При избрана задача от полето и натискане на бутона се променя изгледа на същия прозорец с цялата информация на избраната задача.</w:t>
      </w:r>
    </w:p>
    <w:p w14:paraId="6E000E18" w14:textId="3E11E8F9" w:rsidR="00335EB4" w:rsidRDefault="00335EB4">
      <w:pPr>
        <w:spacing w:after="200"/>
        <w:rPr>
          <w:color w:val="161718" w:themeColor="text1"/>
          <w:lang w:val="bg-BG"/>
        </w:rPr>
      </w:pPr>
      <w:r>
        <w:rPr>
          <w:noProof/>
          <w:color w:val="161718" w:themeColor="text1"/>
          <w:lang w:val="bg-BG"/>
        </w:rPr>
        <w:drawing>
          <wp:inline distT="0" distB="0" distL="0" distR="0" wp14:anchorId="5023603D" wp14:editId="697F98E9">
            <wp:extent cx="5524784" cy="4451579"/>
            <wp:effectExtent l="0" t="0" r="0" b="635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93E" w14:textId="1E6BB0C9" w:rsidR="00D50C38" w:rsidRPr="00707ECC" w:rsidRDefault="00335EB4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707ECC">
        <w:rPr>
          <w:color w:val="161718" w:themeColor="text1"/>
          <w:sz w:val="24"/>
          <w:szCs w:val="24"/>
          <w:lang w:val="bg-BG"/>
        </w:rPr>
        <w:t>Съдържа цялата информация на задачата – кой е изпълнителя на задачата , от кога е направена задачата и крайният и срок , заглавие на задачата и съответният и статус , описание на задачата .</w:t>
      </w:r>
    </w:p>
    <w:p w14:paraId="054F6C5E" w14:textId="77777777" w:rsidR="00D50C38" w:rsidRDefault="00D50C38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</w:p>
    <w:p w14:paraId="66AF6E57" w14:textId="03346A2B" w:rsidR="00D50C38" w:rsidRDefault="00AA76C7" w:rsidP="00600E04">
      <w:pPr>
        <w:spacing w:after="200"/>
        <w:rPr>
          <w:color w:val="FA7BA8" w:themeColor="accent1" w:themeTint="66"/>
          <w:lang w:val="bg-BG"/>
        </w:rPr>
      </w:pPr>
      <w:r w:rsidRPr="00AA76C7">
        <w:rPr>
          <w:color w:val="FA7BA8" w:themeColor="accent1" w:themeTint="66"/>
          <w:lang w:val="bg-BG"/>
        </w:rPr>
        <w:lastRenderedPageBreak/>
        <w:t>Обхват на разработката</w:t>
      </w:r>
    </w:p>
    <w:p w14:paraId="0CD9A168" w14:textId="77777777" w:rsidR="00AA76C7" w:rsidRPr="00AA76C7" w:rsidRDefault="00AA76C7" w:rsidP="00600E04">
      <w:pPr>
        <w:spacing w:after="200"/>
        <w:rPr>
          <w:color w:val="FA7BA8" w:themeColor="accent1" w:themeTint="66"/>
          <w:lang w:val="bg-BG"/>
        </w:rPr>
      </w:pPr>
    </w:p>
    <w:p w14:paraId="52F27006" w14:textId="177A9E80" w:rsidR="00AA76C7" w:rsidRPr="00AA76C7" w:rsidRDefault="00AA76C7" w:rsidP="00AA76C7">
      <w:pPr>
        <w:spacing w:after="160" w:line="256" w:lineRule="auto"/>
        <w:jc w:val="both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>Софтуерното приложение трябва да покрива всички изисквания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в зависимост от клиента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, 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включвайки взаимодействие с програмата , </w:t>
      </w:r>
      <w:r w:rsidR="00543FD0" w:rsidRP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удоб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на</w:t>
      </w:r>
      <w:r w:rsidR="00543FD0" w:rsidRP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за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управление на</w:t>
      </w:r>
      <w:r w:rsidR="00543FD0" w:rsidRP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потребителя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. Програмата 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предоставя на потребителите възможност да влязат в техния</w:t>
      </w:r>
      <w:r w:rsidR="002E4601">
        <w:rPr>
          <w:rFonts w:ascii="Calibri" w:eastAsia="Calibri" w:hAnsi="Calibri" w:cs="Calibri"/>
          <w:color w:val="auto"/>
          <w:sz w:val="24"/>
          <w:szCs w:val="24"/>
        </w:rPr>
        <w:t xml:space="preserve"> </w:t>
      </w:r>
      <w:r w:rsidR="002E4601">
        <w:rPr>
          <w:rFonts w:ascii="Calibri" w:eastAsia="Calibri" w:hAnsi="Calibri" w:cs="Calibri"/>
          <w:color w:val="auto"/>
          <w:sz w:val="24"/>
          <w:szCs w:val="24"/>
          <w:lang w:val="bg-BG"/>
        </w:rPr>
        <w:t>си профил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. 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След влизане в приложението потребителят може да избере </w:t>
      </w:r>
      <w:r w:rsidR="002E4601">
        <w:rPr>
          <w:rFonts w:ascii="Calibri" w:eastAsia="Calibri" w:hAnsi="Calibri" w:cs="Calibri"/>
          <w:color w:val="auto"/>
          <w:sz w:val="24"/>
          <w:szCs w:val="24"/>
          <w:lang w:val="bg-BG"/>
        </w:rPr>
        <w:t>създаване или модифициране на задача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. При избиране на </w:t>
      </w:r>
      <w:r w:rsidR="002E4601">
        <w:rPr>
          <w:rFonts w:ascii="Calibri" w:eastAsia="Calibri" w:hAnsi="Calibri" w:cs="Calibri"/>
          <w:color w:val="auto"/>
          <w:sz w:val="24"/>
          <w:szCs w:val="24"/>
          <w:lang w:val="bg-BG"/>
        </w:rPr>
        <w:t>създаване на задача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та ,</w:t>
      </w:r>
      <w:r w:rsidR="002E4601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потребителят 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трябва 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>да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въведе необходимата информация 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, която описва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задачата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. Предоставя се възможност на потребителя да 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>зададе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задачата на друг потребител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>,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както и да смени статуса на дадена задача </w:t>
      </w:r>
      <w:r w:rsidRPr="00AA76C7">
        <w:rPr>
          <w:rFonts w:ascii="Calibri" w:eastAsia="Calibri" w:hAnsi="Calibri" w:cs="Calibri"/>
          <w:color w:val="auto"/>
          <w:sz w:val="24"/>
          <w:szCs w:val="24"/>
          <w:lang w:val="bg-BG"/>
        </w:rPr>
        <w:t>. В приложението е добавен</w:t>
      </w:r>
      <w:r w:rsid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>а дъска за следене на задачите .</w:t>
      </w:r>
    </w:p>
    <w:p w14:paraId="3C005DA1" w14:textId="77777777" w:rsidR="00AA76C7" w:rsidRDefault="00AA76C7" w:rsidP="00600E04">
      <w:pPr>
        <w:spacing w:after="200"/>
        <w:rPr>
          <w:color w:val="161718" w:themeColor="text1"/>
          <w:lang w:val="bg-BG"/>
        </w:rPr>
      </w:pPr>
    </w:p>
    <w:p w14:paraId="7894FB95" w14:textId="77777777" w:rsidR="00E57936" w:rsidRPr="00E57936" w:rsidRDefault="00E57936">
      <w:pPr>
        <w:spacing w:after="200"/>
        <w:rPr>
          <w:color w:val="FA7BA8" w:themeColor="accent1" w:themeTint="66"/>
          <w:sz w:val="32"/>
          <w:szCs w:val="32"/>
          <w:lang w:val="bg-BG"/>
        </w:rPr>
      </w:pPr>
      <w:r w:rsidRPr="00E57936">
        <w:rPr>
          <w:color w:val="FA7BA8" w:themeColor="accent1" w:themeTint="66"/>
          <w:sz w:val="32"/>
          <w:szCs w:val="32"/>
          <w:lang w:val="bg-BG"/>
        </w:rPr>
        <w:t>Изисквания към програмния продукт</w:t>
      </w:r>
    </w:p>
    <w:p w14:paraId="10D8B714" w14:textId="77777777" w:rsidR="00E57936" w:rsidRPr="00E57936" w:rsidRDefault="00E57936">
      <w:pPr>
        <w:spacing w:after="200"/>
        <w:rPr>
          <w:color w:val="FA7BA8" w:themeColor="accent1" w:themeTint="66"/>
          <w:lang w:val="bg-BG"/>
        </w:rPr>
      </w:pPr>
      <w:r w:rsidRPr="00E57936">
        <w:rPr>
          <w:color w:val="FA7BA8" w:themeColor="accent1" w:themeTint="66"/>
          <w:lang w:val="bg-BG"/>
        </w:rPr>
        <w:t>Общи изисквания</w:t>
      </w:r>
    </w:p>
    <w:p w14:paraId="0AAD85CC" w14:textId="206CB562" w:rsidR="00E57936" w:rsidRPr="00E57936" w:rsidRDefault="00E57936" w:rsidP="00E57936">
      <w:pPr>
        <w:spacing w:after="160" w:line="256" w:lineRule="auto"/>
        <w:jc w:val="both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>Софтуер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ът 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трябва</w:t>
      </w:r>
      <w:r w:rsidR="00543FD0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както да бъде сигурен и лесно използваем , така и да има максимално най – малко 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>дефекти .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Продуктът е десктоп приложение на програмния език </w:t>
      </w:r>
      <w:r>
        <w:rPr>
          <w:rFonts w:ascii="Calibri" w:eastAsia="Calibri" w:hAnsi="Calibri" w:cs="Calibri"/>
          <w:color w:val="auto"/>
          <w:sz w:val="24"/>
          <w:szCs w:val="24"/>
        </w:rPr>
        <w:t>C#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. </w:t>
      </w:r>
    </w:p>
    <w:p w14:paraId="3DF2A9EB" w14:textId="2AA44766" w:rsidR="00E57936" w:rsidRPr="00BC452B" w:rsidRDefault="00E57936" w:rsidP="00E57936">
      <w:pPr>
        <w:spacing w:after="160" w:line="256" w:lineRule="auto"/>
        <w:jc w:val="both"/>
        <w:rPr>
          <w:rFonts w:ascii="Calibri" w:eastAsia="Calibri" w:hAnsi="Calibri" w:cs="Calibri"/>
          <w:color w:val="auto"/>
          <w:sz w:val="24"/>
          <w:szCs w:val="24"/>
        </w:rPr>
      </w:pP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За 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>съхранени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е на информация е използвана </w:t>
      </w:r>
      <w:r w:rsidR="0055148A">
        <w:rPr>
          <w:rFonts w:ascii="Calibri" w:eastAsia="Calibri" w:hAnsi="Calibri" w:cs="Calibri"/>
          <w:color w:val="auto"/>
          <w:sz w:val="24"/>
          <w:szCs w:val="24"/>
        </w:rPr>
        <w:t>SQL Server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BC452B">
        <w:rPr>
          <w:rFonts w:ascii="Calibri" w:eastAsia="Calibri" w:hAnsi="Calibri" w:cs="Calibri"/>
          <w:color w:val="auto"/>
          <w:sz w:val="24"/>
          <w:szCs w:val="24"/>
        </w:rPr>
        <w:t xml:space="preserve"> .</w:t>
      </w:r>
    </w:p>
    <w:p w14:paraId="160BBC3A" w14:textId="7A34480C" w:rsidR="00D50C38" w:rsidRDefault="00E57936" w:rsidP="00E57936">
      <w:pPr>
        <w:spacing w:after="200"/>
        <w:rPr>
          <w:color w:val="161718" w:themeColor="text1"/>
          <w:lang w:val="bg-BG"/>
        </w:rPr>
      </w:pP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>Приложението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е с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минимум системни изисквания 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>.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Като цяло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>е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>динственото изискване е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машината 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да </w:t>
      </w:r>
      <w:r w:rsidR="0055148A">
        <w:rPr>
          <w:rFonts w:ascii="Calibri" w:eastAsia="Calibri" w:hAnsi="Calibri" w:cs="Calibri"/>
          <w:color w:val="auto"/>
          <w:sz w:val="24"/>
          <w:szCs w:val="24"/>
          <w:lang w:val="bg-BG"/>
        </w:rPr>
        <w:t>бъде</w:t>
      </w:r>
      <w:r w:rsidR="007A6557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с</w:t>
      </w:r>
      <w:r w:rsidR="0055148A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операционна система </w:t>
      </w:r>
      <w:r w:rsidR="0055148A">
        <w:rPr>
          <w:rFonts w:ascii="Calibri" w:eastAsia="Calibri" w:hAnsi="Calibri" w:cs="Calibri"/>
          <w:color w:val="auto"/>
          <w:sz w:val="24"/>
          <w:szCs w:val="24"/>
        </w:rPr>
        <w:t>Windows</w:t>
      </w:r>
      <w:r w:rsidRPr="00E57936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, която е нужна, за да </w:t>
      </w:r>
      <w:r w:rsidR="0055148A">
        <w:rPr>
          <w:rFonts w:ascii="Calibri" w:eastAsia="Calibri" w:hAnsi="Calibri" w:cs="Calibri"/>
          <w:color w:val="auto"/>
          <w:sz w:val="24"/>
          <w:szCs w:val="24"/>
          <w:lang w:val="bg-BG"/>
        </w:rPr>
        <w:t>може коректно изпълнение на приложението .</w:t>
      </w:r>
      <w:r w:rsidRPr="00E57936">
        <w:rPr>
          <w:color w:val="000000"/>
          <w:lang w:val="bg-BG"/>
        </w:rPr>
        <w:t xml:space="preserve"> </w:t>
      </w:r>
      <w:r w:rsidR="00D50C38">
        <w:rPr>
          <w:color w:val="161718" w:themeColor="text1"/>
          <w:lang w:val="bg-BG"/>
        </w:rPr>
        <w:br w:type="page"/>
      </w:r>
    </w:p>
    <w:p w14:paraId="51D30584" w14:textId="51D1B0AC" w:rsidR="00D50C38" w:rsidRDefault="00D50C38" w:rsidP="00600E04">
      <w:pPr>
        <w:spacing w:after="200"/>
        <w:rPr>
          <w:color w:val="161718" w:themeColor="text1"/>
          <w:lang w:val="bg-BG"/>
        </w:rPr>
      </w:pPr>
    </w:p>
    <w:p w14:paraId="3D68D6FE" w14:textId="77777777" w:rsidR="00BF60D3" w:rsidRPr="00BF60D3" w:rsidRDefault="00BF60D3" w:rsidP="00BF60D3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A7BA8" w:themeColor="accent1" w:themeTint="66"/>
          <w:sz w:val="32"/>
          <w:szCs w:val="32"/>
          <w:lang w:val="bg-BG"/>
        </w:rPr>
      </w:pPr>
      <w:r w:rsidRPr="00BF60D3">
        <w:rPr>
          <w:rFonts w:ascii="Calibri" w:eastAsia="Calibri" w:hAnsi="Calibri" w:cs="Calibri"/>
          <w:color w:val="FA7BA8" w:themeColor="accent1" w:themeTint="66"/>
          <w:sz w:val="32"/>
          <w:szCs w:val="32"/>
          <w:lang w:val="bg-BG"/>
        </w:rPr>
        <w:t>Обосновка на избора на система за контрол на версиите</w:t>
      </w:r>
    </w:p>
    <w:p w14:paraId="7A0C9D18" w14:textId="77777777" w:rsidR="00BF60D3" w:rsidRPr="00BF60D3" w:rsidRDefault="00BF60D3" w:rsidP="00BF60D3">
      <w:pPr>
        <w:spacing w:after="160" w:line="256" w:lineRule="auto"/>
        <w:rPr>
          <w:rFonts w:ascii="Calibri" w:eastAsia="Calibri" w:hAnsi="Calibri" w:cs="Calibri"/>
          <w:color w:val="FA7BA8" w:themeColor="accent1" w:themeTint="66"/>
          <w:sz w:val="22"/>
          <w:lang w:val="bg-BG"/>
        </w:rPr>
      </w:pPr>
    </w:p>
    <w:p w14:paraId="48F7516D" w14:textId="77777777" w:rsidR="00BF60D3" w:rsidRDefault="00BF60D3" w:rsidP="00BF60D3">
      <w:pPr>
        <w:spacing w:after="200"/>
        <w:rPr>
          <w:color w:val="161718" w:themeColor="text1"/>
          <w:szCs w:val="28"/>
          <w:lang w:val="bg-BG"/>
        </w:rPr>
      </w:pPr>
      <w:bookmarkStart w:id="12" w:name="_lnxbz9"/>
      <w:bookmarkEnd w:id="12"/>
      <w:r w:rsidRPr="00BF60D3">
        <w:rPr>
          <w:rFonts w:ascii="Calibri" w:eastAsia="Calibri" w:hAnsi="Calibri" w:cs="Calibri"/>
          <w:color w:val="FA7BA8" w:themeColor="accent1" w:themeTint="66"/>
          <w:szCs w:val="28"/>
          <w:lang w:val="bg-BG"/>
        </w:rPr>
        <w:t>Причина</w:t>
      </w:r>
      <w:r w:rsidRPr="00BF60D3">
        <w:rPr>
          <w:color w:val="FA7BA8" w:themeColor="accent1" w:themeTint="66"/>
          <w:szCs w:val="28"/>
          <w:lang w:val="bg-BG"/>
        </w:rPr>
        <w:t xml:space="preserve"> </w:t>
      </w:r>
    </w:p>
    <w:p w14:paraId="5A41FA7A" w14:textId="541EBB9C" w:rsidR="00BF60D3" w:rsidRDefault="00BF60D3" w:rsidP="00BF60D3">
      <w:pPr>
        <w:jc w:val="both"/>
        <w:rPr>
          <w:color w:val="0D0D0D"/>
          <w:sz w:val="24"/>
          <w:szCs w:val="24"/>
          <w:lang w:val="bg-BG"/>
        </w:rPr>
      </w:pPr>
      <w:bookmarkStart w:id="13" w:name="_Hlk102841714"/>
      <w:r>
        <w:rPr>
          <w:color w:val="0D0D0D"/>
          <w:sz w:val="24"/>
          <w:szCs w:val="24"/>
        </w:rPr>
        <w:t>Git</w:t>
      </w:r>
      <w:bookmarkEnd w:id="13"/>
      <w:r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предотвратява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хаоса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на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всеки</w:t>
      </w:r>
      <w:proofErr w:type="spellEnd"/>
      <w:r w:rsidRPr="00BF60D3">
        <w:rPr>
          <w:color w:val="0D0D0D"/>
          <w:sz w:val="24"/>
          <w:szCs w:val="24"/>
        </w:rPr>
        <w:t xml:space="preserve">, </w:t>
      </w:r>
      <w:proofErr w:type="spellStart"/>
      <w:r w:rsidRPr="00BF60D3">
        <w:rPr>
          <w:color w:val="0D0D0D"/>
          <w:sz w:val="24"/>
          <w:szCs w:val="24"/>
        </w:rPr>
        <w:t>който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използва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собствения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си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процес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на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разработка</w:t>
      </w:r>
      <w:proofErr w:type="spellEnd"/>
      <w:r w:rsidRPr="00BF60D3">
        <w:rPr>
          <w:color w:val="0D0D0D"/>
          <w:sz w:val="24"/>
          <w:szCs w:val="24"/>
        </w:rPr>
        <w:t xml:space="preserve"> с </w:t>
      </w:r>
      <w:proofErr w:type="spellStart"/>
      <w:r w:rsidRPr="00BF60D3">
        <w:rPr>
          <w:color w:val="0D0D0D"/>
          <w:sz w:val="24"/>
          <w:szCs w:val="24"/>
        </w:rPr>
        <w:t>различни</w:t>
      </w:r>
      <w:proofErr w:type="spellEnd"/>
      <w:r w:rsidRPr="00BF60D3">
        <w:rPr>
          <w:color w:val="0D0D0D"/>
          <w:sz w:val="24"/>
          <w:szCs w:val="24"/>
        </w:rPr>
        <w:t xml:space="preserve"> и </w:t>
      </w:r>
      <w:proofErr w:type="spellStart"/>
      <w:r w:rsidRPr="00BF60D3">
        <w:rPr>
          <w:color w:val="0D0D0D"/>
          <w:sz w:val="24"/>
          <w:szCs w:val="24"/>
        </w:rPr>
        <w:t>несъвместими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инструменти</w:t>
      </w:r>
      <w:proofErr w:type="spellEnd"/>
      <w:r w:rsidRPr="00BF60D3">
        <w:rPr>
          <w:color w:val="0D0D0D"/>
          <w:sz w:val="24"/>
          <w:szCs w:val="24"/>
        </w:rPr>
        <w:t xml:space="preserve">. </w:t>
      </w:r>
      <w:proofErr w:type="spellStart"/>
      <w:r w:rsidRPr="00BF60D3">
        <w:rPr>
          <w:color w:val="0D0D0D"/>
          <w:sz w:val="24"/>
          <w:szCs w:val="24"/>
        </w:rPr>
        <w:t>Системите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за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контрол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на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версиите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осигуряват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прилагане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на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процесите</w:t>
      </w:r>
      <w:proofErr w:type="spellEnd"/>
      <w:r w:rsidRPr="00BF60D3">
        <w:rPr>
          <w:color w:val="0D0D0D"/>
          <w:sz w:val="24"/>
          <w:szCs w:val="24"/>
        </w:rPr>
        <w:t xml:space="preserve"> и </w:t>
      </w:r>
      <w:proofErr w:type="spellStart"/>
      <w:r w:rsidRPr="00BF60D3">
        <w:rPr>
          <w:color w:val="0D0D0D"/>
          <w:sz w:val="24"/>
          <w:szCs w:val="24"/>
        </w:rPr>
        <w:t>разрешения</w:t>
      </w:r>
      <w:proofErr w:type="spellEnd"/>
      <w:r w:rsidRPr="00BF60D3">
        <w:rPr>
          <w:color w:val="0D0D0D"/>
          <w:sz w:val="24"/>
          <w:szCs w:val="24"/>
        </w:rPr>
        <w:t xml:space="preserve">, </w:t>
      </w:r>
      <w:proofErr w:type="spellStart"/>
      <w:r w:rsidRPr="00BF60D3">
        <w:rPr>
          <w:color w:val="0D0D0D"/>
          <w:sz w:val="24"/>
          <w:szCs w:val="24"/>
        </w:rPr>
        <w:t>така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че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всички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да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останат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на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proofErr w:type="spellStart"/>
      <w:r w:rsidRPr="00BF60D3">
        <w:rPr>
          <w:color w:val="0D0D0D"/>
          <w:sz w:val="24"/>
          <w:szCs w:val="24"/>
        </w:rPr>
        <w:t>една</w:t>
      </w:r>
      <w:proofErr w:type="spellEnd"/>
      <w:r w:rsidRPr="00BF60D3">
        <w:rPr>
          <w:color w:val="0D0D0D"/>
          <w:sz w:val="24"/>
          <w:szCs w:val="24"/>
        </w:rPr>
        <w:t xml:space="preserve"> и </w:t>
      </w:r>
      <w:proofErr w:type="spellStart"/>
      <w:r w:rsidRPr="00BF60D3">
        <w:rPr>
          <w:color w:val="0D0D0D"/>
          <w:sz w:val="24"/>
          <w:szCs w:val="24"/>
        </w:rPr>
        <w:t>съща</w:t>
      </w:r>
      <w:proofErr w:type="spellEnd"/>
      <w:r w:rsidRPr="00BF60D3">
        <w:rPr>
          <w:color w:val="0D0D0D"/>
          <w:sz w:val="24"/>
          <w:szCs w:val="24"/>
        </w:rPr>
        <w:t xml:space="preserve"> </w:t>
      </w:r>
      <w:r w:rsidR="007A6557">
        <w:rPr>
          <w:color w:val="0D0D0D"/>
          <w:sz w:val="24"/>
          <w:szCs w:val="24"/>
          <w:lang w:val="bg-BG"/>
        </w:rPr>
        <w:t>версия</w:t>
      </w:r>
      <w:r>
        <w:rPr>
          <w:color w:val="0D0D0D"/>
          <w:sz w:val="24"/>
          <w:szCs w:val="24"/>
          <w:lang w:val="bg-BG"/>
        </w:rPr>
        <w:t xml:space="preserve"> .</w:t>
      </w:r>
    </w:p>
    <w:p w14:paraId="6805D7EA" w14:textId="406F7B88" w:rsidR="00BF60D3" w:rsidRDefault="00BF60D3" w:rsidP="00BF60D3">
      <w:pPr>
        <w:jc w:val="both"/>
        <w:rPr>
          <w:rFonts w:eastAsia="Calibri"/>
          <w:color w:val="0D0D0D"/>
          <w:sz w:val="24"/>
          <w:szCs w:val="24"/>
          <w:lang w:val="bg-BG"/>
        </w:rPr>
      </w:pPr>
      <w:r w:rsidRPr="00BF60D3">
        <w:rPr>
          <w:rFonts w:eastAsia="Calibri"/>
          <w:color w:val="0D0D0D"/>
          <w:sz w:val="24"/>
          <w:szCs w:val="24"/>
          <w:lang w:val="bg-BG"/>
        </w:rPr>
        <w:t>Всяка версия има описание за това какво правят промените във версията, като например коригиране на грешка или добавяне на функция. Тези описания помагат на екипа да следва промените в кода по версия, вместо по отделни промени във файла. Кодът, съхранен във версии, може да бъде прегледан и възстановен от контрола на версиите по всяко време, ако е необходимо. Това улеснява създаването на нова работа върху всяка версия на кода.</w:t>
      </w:r>
    </w:p>
    <w:p w14:paraId="0FE2F26A" w14:textId="782A4B09" w:rsidR="00F75E41" w:rsidRPr="00BF60D3" w:rsidRDefault="00F75E41" w:rsidP="00BF60D3">
      <w:pPr>
        <w:jc w:val="both"/>
        <w:rPr>
          <w:rFonts w:eastAsia="Calibri"/>
          <w:color w:val="0D0D0D"/>
          <w:sz w:val="24"/>
          <w:szCs w:val="24"/>
          <w:lang w:val="bg-BG"/>
        </w:rPr>
      </w:pPr>
      <w:bookmarkStart w:id="14" w:name="_Hlk102841773"/>
      <w:r>
        <w:rPr>
          <w:color w:val="0D0D0D"/>
          <w:sz w:val="24"/>
          <w:szCs w:val="24"/>
        </w:rPr>
        <w:t>Git</w:t>
      </w:r>
      <w:bookmarkEnd w:id="14"/>
      <w:r w:rsidRPr="00F75E41">
        <w:rPr>
          <w:rFonts w:eastAsia="Calibri"/>
          <w:color w:val="0D0D0D"/>
          <w:sz w:val="24"/>
          <w:szCs w:val="24"/>
          <w:lang w:val="bg-BG"/>
        </w:rPr>
        <w:t xml:space="preserve"> синхронизира версиите и гарантира, че промените не са в конфликт с други промени от други. Екипът разчита на контрола на версиите, за да помогне за разрешаването и предотвратяването на конфликти, дори когато хората правят промени по едно и също време.</w:t>
      </w:r>
    </w:p>
    <w:p w14:paraId="3A107D57" w14:textId="6F518797" w:rsidR="00F75E41" w:rsidRPr="00BC452B" w:rsidRDefault="00F75E41" w:rsidP="00BC452B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0D0D0D"/>
          <w:sz w:val="24"/>
          <w:szCs w:val="24"/>
        </w:rPr>
        <w:t>Git</w:t>
      </w:r>
      <w:r w:rsidRPr="00F75E41">
        <w:rPr>
          <w:color w:val="161718" w:themeColor="text1"/>
          <w:sz w:val="24"/>
          <w:szCs w:val="24"/>
          <w:lang w:val="bg-BG"/>
        </w:rPr>
        <w:t xml:space="preserve"> съхранява история на промените, тъй като екипът запазва нови версии на кода. Тази история може да бъде прегледана, за да</w:t>
      </w:r>
      <w:r>
        <w:rPr>
          <w:color w:val="161718" w:themeColor="text1"/>
          <w:sz w:val="24"/>
          <w:szCs w:val="24"/>
          <w:lang w:val="bg-BG"/>
        </w:rPr>
        <w:t xml:space="preserve"> се</w:t>
      </w:r>
      <w:r w:rsidRPr="00F75E41">
        <w:rPr>
          <w:color w:val="161718" w:themeColor="text1"/>
          <w:sz w:val="24"/>
          <w:szCs w:val="24"/>
          <w:lang w:val="bg-BG"/>
        </w:rPr>
        <w:t xml:space="preserve"> разбере кой, защо и кога са направени промените. Историята дава на екипите увереност да експериментират, тъй като е лесно да се върне към предишна добра версия по всяко време. Историята позволява на всеки да работи от всяка версия на кода, като например да коригира грешка в предишна версия. </w:t>
      </w:r>
      <w:r w:rsidR="00D50C38">
        <w:rPr>
          <w:color w:val="161718" w:themeColor="text1"/>
          <w:lang w:val="bg-BG"/>
        </w:rPr>
        <w:br w:type="page"/>
      </w:r>
      <w:r w:rsidRPr="00F75E41"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  <w:lastRenderedPageBreak/>
        <w:t xml:space="preserve">Настройки </w:t>
      </w:r>
    </w:p>
    <w:p w14:paraId="25A53392" w14:textId="77777777" w:rsidR="00F75E41" w:rsidRPr="00F75E41" w:rsidRDefault="00F75E41" w:rsidP="00F75E41">
      <w:pPr>
        <w:spacing w:after="160" w:line="256" w:lineRule="auto"/>
        <w:rPr>
          <w:rFonts w:ascii="Calibri" w:eastAsia="Calibri" w:hAnsi="Calibri" w:cs="Calibri"/>
          <w:color w:val="auto"/>
          <w:sz w:val="22"/>
          <w:lang w:val="bg-BG"/>
        </w:rPr>
      </w:pPr>
    </w:p>
    <w:p w14:paraId="586E1A79" w14:textId="1CBE96D9" w:rsidR="00D50C38" w:rsidRDefault="00F75E41" w:rsidP="00F75E41">
      <w:pPr>
        <w:spacing w:after="200"/>
        <w:rPr>
          <w:rFonts w:ascii="Calibri" w:eastAsia="Calibri" w:hAnsi="Calibri" w:cs="Calibri"/>
          <w:color w:val="0D0D0D"/>
          <w:sz w:val="24"/>
          <w:szCs w:val="24"/>
          <w:lang w:val="bg-BG"/>
        </w:rPr>
      </w:pPr>
      <w:r w:rsidRPr="00F75E41">
        <w:rPr>
          <w:rFonts w:ascii="Calibri" w:eastAsia="Calibri" w:hAnsi="Calibri" w:cs="Calibri"/>
          <w:color w:val="0D0D0D"/>
          <w:sz w:val="24"/>
          <w:szCs w:val="24"/>
          <w:lang w:val="bg-BG"/>
        </w:rPr>
        <w:t xml:space="preserve">За да се използва Git се изисква регистрация в Github. Трябва да се изтегли конзолно приложение за реализацията на локално </w:t>
      </w:r>
      <w:r>
        <w:rPr>
          <w:rFonts w:ascii="Calibri" w:eastAsia="Calibri" w:hAnsi="Calibri" w:cs="Calibri"/>
          <w:color w:val="0D0D0D"/>
          <w:sz w:val="24"/>
          <w:szCs w:val="24"/>
          <w:lang w:val="bg-BG"/>
        </w:rPr>
        <w:t>хранилище</w:t>
      </w:r>
      <w:r w:rsidR="006A3F36">
        <w:rPr>
          <w:rFonts w:ascii="Calibri" w:eastAsia="Calibri" w:hAnsi="Calibri" w:cs="Calibri"/>
          <w:color w:val="0D0D0D"/>
          <w:sz w:val="24"/>
          <w:szCs w:val="24"/>
          <w:lang w:val="bg-BG"/>
        </w:rPr>
        <w:t>.</w:t>
      </w:r>
    </w:p>
    <w:p w14:paraId="726D034A" w14:textId="5B242252" w:rsidR="00F75E41" w:rsidRDefault="00F75E41" w:rsidP="00F75E41">
      <w:pPr>
        <w:spacing w:after="200"/>
        <w:rPr>
          <w:rFonts w:ascii="Calibri" w:eastAsia="Calibri" w:hAnsi="Calibri" w:cs="Calibri"/>
          <w:color w:val="0D0D0D"/>
          <w:sz w:val="24"/>
          <w:szCs w:val="24"/>
          <w:lang w:val="bg-BG"/>
        </w:rPr>
      </w:pPr>
    </w:p>
    <w:p w14:paraId="5CA29B2E" w14:textId="77777777" w:rsidR="00F75E41" w:rsidRPr="00F75E41" w:rsidRDefault="00F75E41" w:rsidP="00F75E41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</w:pPr>
      <w:r w:rsidRPr="00F75E41"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  <w:t>Съпоставка</w:t>
      </w:r>
    </w:p>
    <w:p w14:paraId="65281797" w14:textId="77777777" w:rsidR="00F75E41" w:rsidRPr="00F75E41" w:rsidRDefault="00F75E41" w:rsidP="00F75E41">
      <w:pPr>
        <w:spacing w:after="160" w:line="256" w:lineRule="auto"/>
        <w:rPr>
          <w:rFonts w:ascii="Calibri" w:eastAsia="Calibri" w:hAnsi="Calibri" w:cs="Calibri"/>
          <w:color w:val="auto"/>
          <w:sz w:val="22"/>
          <w:lang w:val="bg-BG"/>
        </w:rPr>
      </w:pPr>
    </w:p>
    <w:p w14:paraId="1445881F" w14:textId="68305FCB" w:rsidR="00F75E41" w:rsidRDefault="00F75E41" w:rsidP="00F75E41">
      <w:pPr>
        <w:spacing w:after="200"/>
        <w:rPr>
          <w:color w:val="161718" w:themeColor="text1"/>
          <w:lang w:val="bg-BG"/>
        </w:rPr>
      </w:pPr>
      <w:r w:rsidRPr="00F75E41">
        <w:rPr>
          <w:rFonts w:ascii="Calibri" w:eastAsia="Calibri" w:hAnsi="Calibri" w:cs="Calibri"/>
          <w:color w:val="0D0D0D"/>
          <w:sz w:val="24"/>
          <w:szCs w:val="24"/>
          <w:lang w:val="bg-BG"/>
        </w:rPr>
        <w:t>Има много неща, които могат да отнемат време като разработчик. Възпроизвеждането на грешки, изучаването на нови инструменти и добавянето на нови функции или съдържание са няколко примера. Тъй като изискванията на потребителите се увеличават, контролът на версиите помага на екипите да работят заедно и да доставят навреме</w:t>
      </w:r>
      <w:r>
        <w:rPr>
          <w:rFonts w:ascii="Calibri" w:eastAsia="Calibri" w:hAnsi="Calibri" w:cs="Calibri"/>
          <w:color w:val="0D0D0D"/>
          <w:sz w:val="24"/>
          <w:szCs w:val="24"/>
          <w:lang w:val="bg-BG"/>
        </w:rPr>
        <w:t xml:space="preserve"> с </w:t>
      </w:r>
      <w:r w:rsidR="00C05926" w:rsidRPr="00C05926">
        <w:rPr>
          <w:rFonts w:ascii="Calibri" w:eastAsia="Calibri" w:hAnsi="Calibri" w:cs="Calibri"/>
          <w:color w:val="0D0D0D"/>
          <w:sz w:val="24"/>
          <w:szCs w:val="24"/>
          <w:lang w:val="bg-BG"/>
        </w:rPr>
        <w:t>осигуряване на прилагане на процесите и разрешения</w:t>
      </w:r>
      <w:r w:rsidR="00C05926">
        <w:rPr>
          <w:rFonts w:ascii="Calibri" w:eastAsia="Calibri" w:hAnsi="Calibri" w:cs="Calibri"/>
          <w:color w:val="0D0D0D"/>
          <w:sz w:val="24"/>
          <w:szCs w:val="24"/>
          <w:lang w:val="bg-BG"/>
        </w:rPr>
        <w:t xml:space="preserve"> , работа с версии , синхронизация на версии , история на промени в кода и автоматизация на тестване и анализ на код .</w:t>
      </w:r>
    </w:p>
    <w:p w14:paraId="3B6CD973" w14:textId="74825382" w:rsidR="00D50C38" w:rsidRDefault="00D50C38" w:rsidP="00600E04">
      <w:pPr>
        <w:spacing w:after="200"/>
        <w:rPr>
          <w:color w:val="161718" w:themeColor="text1"/>
          <w:lang w:val="bg-BG"/>
        </w:rPr>
      </w:pPr>
    </w:p>
    <w:p w14:paraId="7F31FD9E" w14:textId="73A8FF62" w:rsidR="009A17AD" w:rsidRPr="006E464C" w:rsidRDefault="00D50C38" w:rsidP="006E464C">
      <w:pPr>
        <w:spacing w:after="200"/>
        <w:rPr>
          <w:color w:val="161718" w:themeColor="text1"/>
          <w:lang w:val="bg-BG"/>
        </w:rPr>
      </w:pPr>
      <w:r>
        <w:rPr>
          <w:color w:val="161718" w:themeColor="text1"/>
          <w:lang w:val="bg-BG"/>
        </w:rPr>
        <w:br w:type="page"/>
      </w:r>
      <w:r w:rsidR="009A17AD" w:rsidRPr="009A17AD">
        <w:rPr>
          <w:rFonts w:ascii="Calibri" w:eastAsia="Calibri" w:hAnsi="Calibri" w:cs="Calibri"/>
          <w:color w:val="FA7BA8" w:themeColor="accent1" w:themeTint="66"/>
          <w:sz w:val="32"/>
          <w:szCs w:val="32"/>
          <w:lang w:val="bg-BG"/>
        </w:rPr>
        <w:lastRenderedPageBreak/>
        <w:t>Обосновка на избора за система за управление на проекти:</w:t>
      </w:r>
    </w:p>
    <w:p w14:paraId="77D61BC2" w14:textId="77777777" w:rsidR="009A17AD" w:rsidRPr="009A17AD" w:rsidRDefault="009A17AD" w:rsidP="009A17AD">
      <w:pPr>
        <w:pStyle w:val="Heading1"/>
        <w:rPr>
          <w:rFonts w:ascii="Calibri" w:eastAsia="Calibri" w:hAnsi="Calibri" w:cs="Calibri"/>
          <w:b w:val="0"/>
          <w:color w:val="0D0D0D"/>
          <w:sz w:val="32"/>
          <w:szCs w:val="32"/>
          <w:lang w:val="bg-BG"/>
        </w:rPr>
      </w:pPr>
    </w:p>
    <w:p w14:paraId="5420DF91" w14:textId="6BF3C8F3" w:rsidR="009A17AD" w:rsidRDefault="009A17AD" w:rsidP="009A17AD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</w:pPr>
      <w:r w:rsidRPr="009A17AD"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  <w:t>Причина за избора;</w:t>
      </w:r>
    </w:p>
    <w:p w14:paraId="02710CA4" w14:textId="632911CD" w:rsidR="009A17AD" w:rsidRPr="009A17AD" w:rsidRDefault="007D16B4" w:rsidP="009A17AD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A7BA8" w:themeColor="accent1" w:themeTint="66"/>
          <w:sz w:val="36"/>
          <w:szCs w:val="36"/>
        </w:rPr>
      </w:pPr>
      <w:r w:rsidRPr="007D16B4">
        <w:rPr>
          <w:rFonts w:ascii="Calibri" w:eastAsia="Calibri" w:hAnsi="Calibri" w:cs="Calibri"/>
          <w:color w:val="FA7BA8" w:themeColor="accent1" w:themeTint="66"/>
          <w:sz w:val="36"/>
          <w:szCs w:val="36"/>
        </w:rPr>
        <w:t>Jira</w:t>
      </w:r>
      <w:r w:rsidR="00966DC5">
        <w:rPr>
          <w:rFonts w:ascii="Calibri" w:eastAsia="Calibri" w:hAnsi="Calibri" w:cs="Calibri"/>
          <w:color w:val="FA7BA8" w:themeColor="accent1" w:themeTint="66"/>
          <w:sz w:val="36"/>
          <w:szCs w:val="36"/>
          <w:lang w:val="bg-BG"/>
        </w:rPr>
        <w:t xml:space="preserve"> с </w:t>
      </w:r>
      <w:r w:rsidR="00966DC5">
        <w:rPr>
          <w:rFonts w:ascii="Calibri" w:eastAsia="Calibri" w:hAnsi="Calibri" w:cs="Calibri"/>
          <w:color w:val="FA7BA8" w:themeColor="accent1" w:themeTint="66"/>
          <w:sz w:val="36"/>
          <w:szCs w:val="36"/>
        </w:rPr>
        <w:t>Kanban board</w:t>
      </w:r>
      <w:r w:rsidRPr="007D16B4">
        <w:rPr>
          <w:rFonts w:ascii="Calibri" w:eastAsia="Calibri" w:hAnsi="Calibri" w:cs="Calibri"/>
          <w:color w:val="FA7BA8" w:themeColor="accent1" w:themeTint="66"/>
          <w:sz w:val="36"/>
          <w:szCs w:val="36"/>
        </w:rPr>
        <w:t xml:space="preserve"> :</w:t>
      </w:r>
    </w:p>
    <w:p w14:paraId="631A1F77" w14:textId="172ADEE4" w:rsidR="004E2245" w:rsidRDefault="004E2245" w:rsidP="004E2245">
      <w:pPr>
        <w:spacing w:after="200"/>
        <w:rPr>
          <w:color w:val="161718" w:themeColor="text1"/>
          <w:sz w:val="24"/>
          <w:szCs w:val="24"/>
        </w:rPr>
      </w:pPr>
      <w:r>
        <w:rPr>
          <w:color w:val="161718" w:themeColor="text1"/>
          <w:sz w:val="24"/>
          <w:szCs w:val="24"/>
          <w:lang w:val="bg-BG"/>
        </w:rPr>
        <w:t xml:space="preserve">- </w:t>
      </w:r>
      <w:proofErr w:type="spellStart"/>
      <w:r w:rsidR="007D16B4" w:rsidRPr="007D16B4">
        <w:rPr>
          <w:color w:val="161718" w:themeColor="text1"/>
          <w:sz w:val="24"/>
          <w:szCs w:val="24"/>
        </w:rPr>
        <w:t>Полезно</w:t>
      </w:r>
      <w:proofErr w:type="spellEnd"/>
      <w:r w:rsidR="007D16B4" w:rsidRPr="007D16B4">
        <w:rPr>
          <w:color w:val="161718" w:themeColor="text1"/>
          <w:sz w:val="24"/>
          <w:szCs w:val="24"/>
        </w:rPr>
        <w:t xml:space="preserve"> </w:t>
      </w:r>
      <w:proofErr w:type="spellStart"/>
      <w:r w:rsidR="007D16B4" w:rsidRPr="007D16B4">
        <w:rPr>
          <w:color w:val="161718" w:themeColor="text1"/>
          <w:sz w:val="24"/>
          <w:szCs w:val="24"/>
        </w:rPr>
        <w:t>за</w:t>
      </w:r>
      <w:proofErr w:type="spellEnd"/>
      <w:r w:rsidR="007D16B4" w:rsidRPr="007D16B4">
        <w:rPr>
          <w:color w:val="161718" w:themeColor="text1"/>
          <w:sz w:val="24"/>
          <w:szCs w:val="24"/>
        </w:rPr>
        <w:t xml:space="preserve"> </w:t>
      </w:r>
      <w:proofErr w:type="spellStart"/>
      <w:r w:rsidR="007D16B4" w:rsidRPr="007D16B4">
        <w:rPr>
          <w:color w:val="161718" w:themeColor="text1"/>
          <w:sz w:val="24"/>
          <w:szCs w:val="24"/>
        </w:rPr>
        <w:t>по-добра</w:t>
      </w:r>
      <w:proofErr w:type="spellEnd"/>
      <w:r w:rsidR="007D16B4" w:rsidRPr="007D16B4">
        <w:rPr>
          <w:color w:val="161718" w:themeColor="text1"/>
          <w:sz w:val="24"/>
          <w:szCs w:val="24"/>
        </w:rPr>
        <w:t xml:space="preserve"> </w:t>
      </w:r>
      <w:proofErr w:type="spellStart"/>
      <w:r w:rsidR="007D16B4" w:rsidRPr="007D16B4">
        <w:rPr>
          <w:color w:val="161718" w:themeColor="text1"/>
          <w:sz w:val="24"/>
          <w:szCs w:val="24"/>
        </w:rPr>
        <w:t>видимост</w:t>
      </w:r>
      <w:proofErr w:type="spellEnd"/>
      <w:r w:rsidR="007D16B4" w:rsidRPr="007D16B4">
        <w:rPr>
          <w:color w:val="161718" w:themeColor="text1"/>
          <w:sz w:val="24"/>
          <w:szCs w:val="24"/>
        </w:rPr>
        <w:t xml:space="preserve"> </w:t>
      </w:r>
    </w:p>
    <w:p w14:paraId="6B65E5EE" w14:textId="62B57EFB" w:rsidR="004E2245" w:rsidRPr="004E2245" w:rsidRDefault="004E2245" w:rsidP="004E2245">
      <w:pPr>
        <w:spacing w:after="200"/>
        <w:rPr>
          <w:color w:val="161718" w:themeColor="text1"/>
          <w:sz w:val="24"/>
          <w:szCs w:val="24"/>
        </w:rPr>
      </w:pPr>
      <w:r>
        <w:rPr>
          <w:color w:val="161718" w:themeColor="text1"/>
          <w:sz w:val="24"/>
          <w:szCs w:val="24"/>
          <w:lang w:val="bg-BG"/>
        </w:rPr>
        <w:t>-</w:t>
      </w:r>
      <w:r w:rsidRPr="004E2245">
        <w:rPr>
          <w:color w:val="161718" w:themeColor="text1"/>
          <w:sz w:val="24"/>
          <w:szCs w:val="24"/>
          <w:lang w:val="bg-BG"/>
        </w:rPr>
        <w:t>По-добро приоритизиране - Когато даден софтуер е в процес на разработка</w:t>
      </w:r>
      <w:r>
        <w:rPr>
          <w:color w:val="161718" w:themeColor="text1"/>
          <w:sz w:val="24"/>
          <w:szCs w:val="24"/>
        </w:rPr>
        <w:t>,</w:t>
      </w:r>
      <w:r>
        <w:rPr>
          <w:color w:val="161718" w:themeColor="text1"/>
          <w:sz w:val="24"/>
          <w:szCs w:val="24"/>
          <w:lang w:val="bg-BG"/>
        </w:rPr>
        <w:t xml:space="preserve"> задачите могат да се приоритизират</w:t>
      </w:r>
      <w:r w:rsidRPr="004E2245">
        <w:rPr>
          <w:color w:val="161718" w:themeColor="text1"/>
          <w:sz w:val="24"/>
          <w:szCs w:val="24"/>
          <w:lang w:val="bg-BG"/>
        </w:rPr>
        <w:t xml:space="preserve"> </w:t>
      </w:r>
      <w:r>
        <w:rPr>
          <w:color w:val="161718" w:themeColor="text1"/>
          <w:sz w:val="24"/>
          <w:szCs w:val="24"/>
          <w:lang w:val="bg-BG"/>
        </w:rPr>
        <w:t xml:space="preserve">и </w:t>
      </w:r>
      <w:r w:rsidRPr="004E2245">
        <w:rPr>
          <w:color w:val="161718" w:themeColor="text1"/>
          <w:sz w:val="24"/>
          <w:szCs w:val="24"/>
          <w:lang w:val="bg-BG"/>
        </w:rPr>
        <w:t xml:space="preserve"> помагат на разработчиците да изпълнят задачите по-бързо и по правилен начин преди дадения краен </w:t>
      </w:r>
      <w:r>
        <w:rPr>
          <w:color w:val="161718" w:themeColor="text1"/>
          <w:sz w:val="24"/>
          <w:szCs w:val="24"/>
          <w:lang w:val="bg-BG"/>
        </w:rPr>
        <w:t xml:space="preserve">срок </w:t>
      </w:r>
    </w:p>
    <w:p w14:paraId="4514DD34" w14:textId="5D3582BA" w:rsidR="004E2245" w:rsidRPr="004E2245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-</w:t>
      </w:r>
      <w:r w:rsidRPr="004E2245">
        <w:rPr>
          <w:color w:val="161718" w:themeColor="text1"/>
          <w:sz w:val="24"/>
          <w:szCs w:val="24"/>
          <w:lang w:val="bg-BG"/>
        </w:rPr>
        <w:t xml:space="preserve"> Повишена производителност </w:t>
      </w:r>
    </w:p>
    <w:p w14:paraId="2E439CA9" w14:textId="5A63DDE3" w:rsidR="004E2245" w:rsidRPr="004E2245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-</w:t>
      </w:r>
      <w:r w:rsidRPr="004E2245">
        <w:rPr>
          <w:color w:val="161718" w:themeColor="text1"/>
          <w:sz w:val="24"/>
          <w:szCs w:val="24"/>
          <w:lang w:val="bg-BG"/>
        </w:rPr>
        <w:t xml:space="preserve"> Безплатен за използване </w:t>
      </w:r>
    </w:p>
    <w:p w14:paraId="1064387B" w14:textId="51A2B96A" w:rsidR="004E2245" w:rsidRPr="004E2245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- </w:t>
      </w:r>
      <w:r w:rsidRPr="004E2245">
        <w:rPr>
          <w:color w:val="161718" w:themeColor="text1"/>
          <w:sz w:val="24"/>
          <w:szCs w:val="24"/>
          <w:lang w:val="bg-BG"/>
        </w:rPr>
        <w:t>Време - Проследяване - Използвайки инструмента JIRA, може да проследява времето за всяка задача, както и колко време е прекарано за конкретната задача от началото до края</w:t>
      </w:r>
      <w:r>
        <w:rPr>
          <w:color w:val="161718" w:themeColor="text1"/>
          <w:sz w:val="24"/>
          <w:szCs w:val="24"/>
          <w:lang w:val="bg-BG"/>
        </w:rPr>
        <w:t xml:space="preserve"> .</w:t>
      </w:r>
    </w:p>
    <w:p w14:paraId="115C2553" w14:textId="58EC9483" w:rsidR="007D16B4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- </w:t>
      </w:r>
      <w:r w:rsidRPr="004E2245">
        <w:rPr>
          <w:color w:val="161718" w:themeColor="text1"/>
          <w:sz w:val="24"/>
          <w:szCs w:val="24"/>
          <w:lang w:val="bg-BG"/>
        </w:rPr>
        <w:t>Генериране на отчети - инструментът JIRA е много полезен за изтегляне на отчетите на базата на Задачи и време, прекарано за конкретната задача за бъдеща цел. Той предоставя начин за изтегляне на списък със задачи, назначения, репортер и цялата информация относно всяка задача.</w:t>
      </w:r>
    </w:p>
    <w:p w14:paraId="12249A6F" w14:textId="77777777" w:rsidR="004E2245" w:rsidRPr="004E2245" w:rsidRDefault="004E2245" w:rsidP="004E2245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</w:pPr>
      <w:r w:rsidRPr="004E2245">
        <w:rPr>
          <w:rFonts w:ascii="Calibri" w:eastAsia="Calibri" w:hAnsi="Calibri" w:cs="Calibri"/>
          <w:color w:val="FA7BA8" w:themeColor="accent1" w:themeTint="66"/>
          <w:sz w:val="26"/>
          <w:szCs w:val="26"/>
          <w:lang w:val="bg-BG"/>
        </w:rPr>
        <w:t>Трудности при използването;</w:t>
      </w:r>
    </w:p>
    <w:p w14:paraId="070A389D" w14:textId="5B440379" w:rsidR="004E2245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3FBE309" w14:textId="130F6118" w:rsidR="004E2245" w:rsidRPr="004E2245" w:rsidRDefault="004E2245" w:rsidP="004E2245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4E2245">
        <w:rPr>
          <w:color w:val="161718" w:themeColor="text1"/>
          <w:sz w:val="24"/>
          <w:szCs w:val="24"/>
          <w:lang w:val="bg-BG"/>
        </w:rPr>
        <w:t>Качване с ограничен размер на файла.</w:t>
      </w:r>
    </w:p>
    <w:p w14:paraId="5141CD8D" w14:textId="0E9214DD" w:rsidR="004E2245" w:rsidRPr="004E2245" w:rsidRDefault="004E2245" w:rsidP="004E2245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4E2245">
        <w:rPr>
          <w:color w:val="161718" w:themeColor="text1"/>
          <w:sz w:val="24"/>
          <w:szCs w:val="24"/>
          <w:lang w:val="bg-BG"/>
        </w:rPr>
        <w:t xml:space="preserve"> Отчетите не могат да се използват повторно.</w:t>
      </w:r>
    </w:p>
    <w:p w14:paraId="5B4631AA" w14:textId="6CB71ACD" w:rsidR="004E2245" w:rsidRPr="004E2245" w:rsidRDefault="004E2245" w:rsidP="004E2245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4E2245">
        <w:rPr>
          <w:color w:val="161718" w:themeColor="text1"/>
          <w:sz w:val="24"/>
          <w:szCs w:val="24"/>
          <w:lang w:val="bg-BG"/>
        </w:rPr>
        <w:t xml:space="preserve"> Объркващ потребителски интерфейс.</w:t>
      </w:r>
    </w:p>
    <w:p w14:paraId="33BEEC31" w14:textId="77777777" w:rsidR="004E2245" w:rsidRPr="004E2245" w:rsidRDefault="004E2245" w:rsidP="004E2245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5C2EAA4" w14:textId="77777777" w:rsidR="00D50C38" w:rsidRPr="00966DC5" w:rsidRDefault="00D50C38">
      <w:pPr>
        <w:spacing w:after="200"/>
        <w:rPr>
          <w:color w:val="161718" w:themeColor="text1"/>
        </w:rPr>
      </w:pPr>
      <w:r>
        <w:rPr>
          <w:color w:val="161718" w:themeColor="text1"/>
          <w:lang w:val="bg-BG"/>
        </w:rPr>
        <w:br w:type="page"/>
      </w:r>
    </w:p>
    <w:p w14:paraId="77D8CC45" w14:textId="039223FF" w:rsidR="00D50C38" w:rsidRDefault="00D50C38" w:rsidP="00600E04">
      <w:pPr>
        <w:spacing w:after="200"/>
        <w:rPr>
          <w:color w:val="161718" w:themeColor="text1"/>
          <w:lang w:val="bg-BG"/>
        </w:rPr>
      </w:pPr>
    </w:p>
    <w:p w14:paraId="4D068489" w14:textId="29CDB871" w:rsidR="00716587" w:rsidRDefault="00716587" w:rsidP="00716587">
      <w:pPr>
        <w:keepNext/>
        <w:keepLines/>
        <w:spacing w:before="40" w:line="256" w:lineRule="auto"/>
        <w:jc w:val="both"/>
        <w:outlineLvl w:val="1"/>
        <w:rPr>
          <w:rFonts w:ascii="Calibri" w:eastAsia="Calibri" w:hAnsi="Calibri" w:cs="Calibri"/>
          <w:color w:val="FA7BA8" w:themeColor="accent1" w:themeTint="66"/>
          <w:szCs w:val="28"/>
          <w:lang w:val="bg-BG"/>
        </w:rPr>
      </w:pPr>
      <w:r w:rsidRPr="00716587">
        <w:rPr>
          <w:rFonts w:ascii="Calibri" w:eastAsia="Calibri" w:hAnsi="Calibri" w:cs="Calibri"/>
          <w:color w:val="FA7BA8" w:themeColor="accent1" w:themeTint="66"/>
          <w:szCs w:val="28"/>
          <w:lang w:val="bg-BG"/>
        </w:rPr>
        <w:t>Настройки, нужни за работата с него</w:t>
      </w:r>
    </w:p>
    <w:p w14:paraId="542998F2" w14:textId="5ADD6A35" w:rsidR="00716587" w:rsidRDefault="00716587" w:rsidP="00716587">
      <w:pPr>
        <w:keepNext/>
        <w:keepLines/>
        <w:spacing w:before="40" w:line="256" w:lineRule="auto"/>
        <w:jc w:val="both"/>
        <w:outlineLvl w:val="1"/>
        <w:rPr>
          <w:rFonts w:ascii="Calibri" w:eastAsia="Calibri" w:hAnsi="Calibri" w:cs="Calibri"/>
          <w:color w:val="FA7BA8" w:themeColor="accent1" w:themeTint="66"/>
          <w:szCs w:val="28"/>
          <w:lang w:val="bg-BG"/>
        </w:rPr>
      </w:pPr>
    </w:p>
    <w:p w14:paraId="7B405B7A" w14:textId="77777777" w:rsidR="00716587" w:rsidRPr="00716587" w:rsidRDefault="00716587" w:rsidP="00716587">
      <w:pPr>
        <w:keepNext/>
        <w:keepLines/>
        <w:spacing w:before="40" w:line="256" w:lineRule="auto"/>
        <w:jc w:val="both"/>
        <w:outlineLvl w:val="1"/>
        <w:rPr>
          <w:rFonts w:ascii="Calibri" w:eastAsia="Calibri" w:hAnsi="Calibri" w:cs="Calibri"/>
          <w:color w:val="FA7BA8" w:themeColor="accent1" w:themeTint="66"/>
          <w:szCs w:val="28"/>
          <w:lang w:val="bg-BG"/>
        </w:rPr>
      </w:pPr>
    </w:p>
    <w:p w14:paraId="4DF9A00E" w14:textId="77777777" w:rsidR="00A55A5C" w:rsidRPr="00A55A5C" w:rsidRDefault="00A55A5C" w:rsidP="00A55A5C">
      <w:pPr>
        <w:pStyle w:val="ListParagraph"/>
        <w:numPr>
          <w:ilvl w:val="0"/>
          <w:numId w:val="3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A55A5C">
        <w:rPr>
          <w:color w:val="161718" w:themeColor="text1"/>
          <w:sz w:val="24"/>
          <w:szCs w:val="24"/>
          <w:lang w:val="bg-BG"/>
        </w:rPr>
        <w:t xml:space="preserve">Създаване на проект, </w:t>
      </w:r>
    </w:p>
    <w:p w14:paraId="2B018E58" w14:textId="77777777" w:rsidR="00A55A5C" w:rsidRPr="00A55A5C" w:rsidRDefault="00A55A5C" w:rsidP="00A55A5C">
      <w:pPr>
        <w:pStyle w:val="ListParagraph"/>
        <w:numPr>
          <w:ilvl w:val="0"/>
          <w:numId w:val="3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A55A5C">
        <w:rPr>
          <w:color w:val="161718" w:themeColor="text1"/>
          <w:sz w:val="24"/>
          <w:szCs w:val="24"/>
          <w:lang w:val="bg-BG"/>
        </w:rPr>
        <w:t>Избиране на шаблон Kanban,Scrum</w:t>
      </w:r>
    </w:p>
    <w:p w14:paraId="2CC93C97" w14:textId="77777777" w:rsidR="00A55A5C" w:rsidRPr="00A55A5C" w:rsidRDefault="00A55A5C" w:rsidP="00A55A5C">
      <w:pPr>
        <w:pStyle w:val="ListParagraph"/>
        <w:numPr>
          <w:ilvl w:val="0"/>
          <w:numId w:val="3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A55A5C">
        <w:rPr>
          <w:color w:val="161718" w:themeColor="text1"/>
          <w:sz w:val="24"/>
          <w:szCs w:val="24"/>
          <w:lang w:val="bg-BG"/>
        </w:rPr>
        <w:t xml:space="preserve">Проследяване на грешки </w:t>
      </w:r>
    </w:p>
    <w:p w14:paraId="1FB5CED7" w14:textId="77777777" w:rsidR="00A55A5C" w:rsidRPr="00A55A5C" w:rsidRDefault="00A55A5C" w:rsidP="00A55A5C">
      <w:pPr>
        <w:pStyle w:val="ListParagraph"/>
        <w:numPr>
          <w:ilvl w:val="0"/>
          <w:numId w:val="3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A55A5C">
        <w:rPr>
          <w:color w:val="161718" w:themeColor="text1"/>
          <w:sz w:val="24"/>
          <w:szCs w:val="24"/>
          <w:lang w:val="bg-BG"/>
        </w:rPr>
        <w:t xml:space="preserve">Типове проекти </w:t>
      </w:r>
    </w:p>
    <w:p w14:paraId="26F624FA" w14:textId="5BBADE57" w:rsidR="00A55A5C" w:rsidRDefault="00A55A5C" w:rsidP="00A55A5C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A55A5C">
        <w:rPr>
          <w:color w:val="161718" w:themeColor="text1"/>
          <w:sz w:val="24"/>
          <w:szCs w:val="24"/>
          <w:lang w:val="bg-BG"/>
        </w:rPr>
        <w:t>за шаблоните scrum и kanban -</w:t>
      </w:r>
      <w:r>
        <w:rPr>
          <w:color w:val="161718" w:themeColor="text1"/>
          <w:sz w:val="24"/>
          <w:szCs w:val="24"/>
          <w:lang w:val="bg-BG"/>
        </w:rPr>
        <w:t xml:space="preserve"> </w:t>
      </w:r>
      <w:r w:rsidRPr="00A55A5C">
        <w:rPr>
          <w:color w:val="161718" w:themeColor="text1"/>
          <w:sz w:val="24"/>
          <w:szCs w:val="24"/>
          <w:lang w:val="bg-BG"/>
        </w:rPr>
        <w:t>Проектите, управлявани от екип, са подходящи за независими екипи, които искат да контролират собствените си работни процеси и практики в самостоятелно пространство.</w:t>
      </w:r>
    </w:p>
    <w:p w14:paraId="2AF0A9AA" w14:textId="77777777" w:rsidR="00966DC5" w:rsidRPr="00A55A5C" w:rsidRDefault="00966DC5" w:rsidP="00966DC5">
      <w:pPr>
        <w:pStyle w:val="ListParagraph"/>
        <w:spacing w:after="200"/>
        <w:rPr>
          <w:color w:val="161718" w:themeColor="text1"/>
          <w:sz w:val="24"/>
          <w:szCs w:val="24"/>
          <w:lang w:val="bg-BG"/>
        </w:rPr>
      </w:pPr>
    </w:p>
    <w:p w14:paraId="1B263F3F" w14:textId="77777777" w:rsidR="00A55A5C" w:rsidRPr="00966DC5" w:rsidRDefault="00A55A5C" w:rsidP="00966DC5">
      <w:pPr>
        <w:pStyle w:val="ListParagraph"/>
        <w:numPr>
          <w:ilvl w:val="0"/>
          <w:numId w:val="4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966DC5">
        <w:rPr>
          <w:color w:val="161718" w:themeColor="text1"/>
          <w:sz w:val="24"/>
          <w:szCs w:val="24"/>
          <w:lang w:val="bg-BG"/>
        </w:rPr>
        <w:t xml:space="preserve">Създаване на проблем </w:t>
      </w:r>
    </w:p>
    <w:p w14:paraId="1B666FA5" w14:textId="6B385E51" w:rsidR="00A55A5C" w:rsidRPr="00A55A5C" w:rsidRDefault="00A55A5C" w:rsidP="00A55A5C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</w:t>
      </w:r>
      <w:r w:rsidRPr="00A55A5C">
        <w:rPr>
          <w:color w:val="161718" w:themeColor="text1"/>
          <w:sz w:val="24"/>
          <w:szCs w:val="24"/>
          <w:lang w:val="bg-BG"/>
        </w:rPr>
        <w:t>а Scrum: Изб</w:t>
      </w:r>
      <w:r>
        <w:rPr>
          <w:color w:val="161718" w:themeColor="text1"/>
          <w:sz w:val="24"/>
          <w:szCs w:val="24"/>
          <w:lang w:val="bg-BG"/>
        </w:rPr>
        <w:t>иране на</w:t>
      </w:r>
      <w:r w:rsidRPr="00A55A5C">
        <w:rPr>
          <w:color w:val="161718" w:themeColor="text1"/>
          <w:sz w:val="24"/>
          <w:szCs w:val="24"/>
          <w:lang w:val="bg-BG"/>
        </w:rPr>
        <w:t xml:space="preserve"> Backlog</w:t>
      </w:r>
    </w:p>
    <w:p w14:paraId="5E6293C4" w14:textId="77777777" w:rsidR="00966DC5" w:rsidRDefault="00966DC5" w:rsidP="00A55A5C">
      <w:pPr>
        <w:pStyle w:val="ListParagraph"/>
        <w:numPr>
          <w:ilvl w:val="0"/>
          <w:numId w:val="1"/>
        </w:num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</w:t>
      </w:r>
      <w:r w:rsidR="00A55A5C" w:rsidRPr="00966DC5">
        <w:rPr>
          <w:color w:val="161718" w:themeColor="text1"/>
          <w:sz w:val="24"/>
          <w:szCs w:val="24"/>
          <w:lang w:val="bg-BG"/>
        </w:rPr>
        <w:t xml:space="preserve">а </w:t>
      </w:r>
      <w:r>
        <w:rPr>
          <w:color w:val="161718" w:themeColor="text1"/>
          <w:sz w:val="24"/>
          <w:szCs w:val="24"/>
        </w:rPr>
        <w:t xml:space="preserve">Kanban </w:t>
      </w:r>
      <w:r w:rsidR="00A55A5C" w:rsidRPr="00966DC5">
        <w:rPr>
          <w:color w:val="161718" w:themeColor="text1"/>
          <w:sz w:val="24"/>
          <w:szCs w:val="24"/>
          <w:lang w:val="bg-BG"/>
        </w:rPr>
        <w:t>: Канбан дъска и проблем</w:t>
      </w:r>
      <w:r>
        <w:rPr>
          <w:color w:val="161718" w:themeColor="text1"/>
          <w:sz w:val="24"/>
          <w:szCs w:val="24"/>
          <w:lang w:val="bg-BG"/>
        </w:rPr>
        <w:t>ът “</w:t>
      </w:r>
      <w:r>
        <w:rPr>
          <w:color w:val="161718" w:themeColor="text1"/>
          <w:sz w:val="24"/>
          <w:szCs w:val="24"/>
        </w:rPr>
        <w:t xml:space="preserve"> issue </w:t>
      </w:r>
      <w:r>
        <w:rPr>
          <w:color w:val="161718" w:themeColor="text1"/>
          <w:sz w:val="24"/>
          <w:szCs w:val="24"/>
          <w:lang w:val="bg-BG"/>
        </w:rPr>
        <w:t>“</w:t>
      </w:r>
      <w:r w:rsidR="00A55A5C" w:rsidRPr="00966DC5">
        <w:rPr>
          <w:color w:val="161718" w:themeColor="text1"/>
          <w:sz w:val="24"/>
          <w:szCs w:val="24"/>
          <w:lang w:val="bg-BG"/>
        </w:rPr>
        <w:t xml:space="preserve"> ще се появи в колоната Backlog.</w:t>
      </w:r>
    </w:p>
    <w:p w14:paraId="6976D4C8" w14:textId="77777777" w:rsidR="00966DC5" w:rsidRDefault="00966DC5" w:rsidP="00966DC5">
      <w:pPr>
        <w:pStyle w:val="Heading2"/>
        <w:jc w:val="both"/>
        <w:rPr>
          <w:color w:val="161718" w:themeColor="text1"/>
          <w:lang w:val="bg-BG"/>
        </w:rPr>
      </w:pPr>
    </w:p>
    <w:p w14:paraId="21AE4313" w14:textId="46A964B9" w:rsidR="00966DC5" w:rsidRDefault="00966DC5" w:rsidP="00966DC5">
      <w:pPr>
        <w:pStyle w:val="Heading2"/>
        <w:jc w:val="both"/>
        <w:rPr>
          <w:rFonts w:ascii="Calibri" w:eastAsia="Calibri" w:hAnsi="Calibri" w:cs="Calibri"/>
          <w:b w:val="0"/>
          <w:color w:val="FA7BA8" w:themeColor="accent1" w:themeTint="66"/>
          <w:sz w:val="28"/>
          <w:szCs w:val="28"/>
          <w:lang w:val="bg-BG"/>
        </w:rPr>
      </w:pPr>
      <w:r w:rsidRPr="00966DC5">
        <w:rPr>
          <w:rFonts w:ascii="Calibri" w:eastAsia="Calibri" w:hAnsi="Calibri" w:cs="Calibri"/>
          <w:b w:val="0"/>
          <w:color w:val="FA7BA8" w:themeColor="accent1" w:themeTint="66"/>
          <w:sz w:val="28"/>
          <w:szCs w:val="28"/>
          <w:lang w:val="bg-BG"/>
        </w:rPr>
        <w:t>Използвани функционалности.</w:t>
      </w:r>
    </w:p>
    <w:p w14:paraId="6B89F1E9" w14:textId="26125648" w:rsidR="00966DC5" w:rsidRDefault="00966DC5" w:rsidP="00966DC5">
      <w:pPr>
        <w:pStyle w:val="Heading2"/>
        <w:jc w:val="both"/>
        <w:rPr>
          <w:rFonts w:ascii="Calibri" w:eastAsia="Calibri" w:hAnsi="Calibri" w:cs="Calibri"/>
          <w:b w:val="0"/>
          <w:color w:val="FA7BA8" w:themeColor="accent1" w:themeTint="66"/>
          <w:sz w:val="28"/>
          <w:szCs w:val="28"/>
          <w:lang w:val="bg-BG"/>
        </w:rPr>
      </w:pPr>
    </w:p>
    <w:p w14:paraId="2884CB85" w14:textId="78759B24" w:rsidR="00966DC5" w:rsidRDefault="00966DC5" w:rsidP="00966DC5">
      <w:pPr>
        <w:pStyle w:val="Heading2"/>
        <w:jc w:val="both"/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</w:pPr>
      <w:r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Създаване на “</w:t>
      </w:r>
      <w:r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</w:rPr>
        <w:t>issue</w:t>
      </w:r>
      <w:r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“ с приоритет</w:t>
      </w:r>
      <w:r w:rsidR="002B2CF6"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 xml:space="preserve">и </w:t>
      </w:r>
      <w:r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</w:rPr>
        <w:t xml:space="preserve">, </w:t>
      </w:r>
      <w:r w:rsidR="002B2CF6"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п</w:t>
      </w:r>
      <w:r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 xml:space="preserve">роследяване на билети , назначаване на билети , </w:t>
      </w:r>
      <w:r w:rsidR="002B2CF6"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извършване на задачи , които са  назначени , коментиране върху задача и след</w:t>
      </w:r>
      <w:r w:rsidR="006A3F3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в</w:t>
      </w:r>
      <w:r w:rsidR="00E46BB9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а</w:t>
      </w:r>
      <w:r w:rsidR="006A3F3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>не</w:t>
      </w:r>
      <w:r w:rsidR="002B2CF6" w:rsidRP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 xml:space="preserve"> за всички коментари </w:t>
      </w:r>
      <w:r w:rsidR="002B2CF6"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  <w:t xml:space="preserve">, бройката и тежеста на задачи , на които се работи и времето , на което протича задачата от нейното начало до завършването си . </w:t>
      </w:r>
    </w:p>
    <w:p w14:paraId="5BF76EBF" w14:textId="3E608674" w:rsidR="002B2CF6" w:rsidRDefault="002B2CF6" w:rsidP="00966DC5">
      <w:pPr>
        <w:pStyle w:val="Heading2"/>
        <w:jc w:val="both"/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</w:pPr>
    </w:p>
    <w:p w14:paraId="1812EDA7" w14:textId="0292E35D" w:rsidR="002B2CF6" w:rsidRDefault="002B2CF6" w:rsidP="00966DC5">
      <w:pPr>
        <w:pStyle w:val="Heading2"/>
        <w:jc w:val="both"/>
        <w:rPr>
          <w:rFonts w:ascii="Calibri" w:eastAsia="Calibri" w:hAnsi="Calibri" w:cs="Calibri"/>
          <w:b w:val="0"/>
          <w:color w:val="161718" w:themeColor="text1"/>
          <w:sz w:val="24"/>
          <w:szCs w:val="24"/>
          <w:lang w:val="bg-BG"/>
        </w:rPr>
      </w:pPr>
    </w:p>
    <w:p w14:paraId="62CBDC92" w14:textId="277D7B10" w:rsidR="002B2CF6" w:rsidRDefault="002B2CF6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A7BA8" w:themeColor="accent1" w:themeTint="66"/>
          <w:szCs w:val="28"/>
          <w:lang w:val="bg-BG"/>
        </w:rPr>
      </w:pPr>
      <w:r w:rsidRPr="002B2CF6">
        <w:rPr>
          <w:rFonts w:ascii="Calibri" w:eastAsia="Calibri" w:hAnsi="Calibri" w:cs="Calibri"/>
          <w:color w:val="FA7BA8" w:themeColor="accent1" w:themeTint="66"/>
          <w:szCs w:val="28"/>
          <w:lang w:val="bg-BG"/>
        </w:rPr>
        <w:t>Обосновка и разяснения към избраната методология за разработка на софтуера</w:t>
      </w:r>
    </w:p>
    <w:p w14:paraId="13E6D5DA" w14:textId="27552DDA" w:rsidR="002B2CF6" w:rsidRDefault="00ED3E31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</w:pP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Проекта е разработена по метода на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Agile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методология ,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Kanban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м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одел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.</w:t>
      </w:r>
    </w:p>
    <w:p w14:paraId="09CCD8CB" w14:textId="0EEADDD6" w:rsidR="00ED3E31" w:rsidRDefault="00ED3E31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</w:pP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Целта на този модел е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насочен към доставяне на най-големи количества продукция в най-кратки периоди от време.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Отчитането на изискванията на клиента, визуализирането на работния процес и ограничаването на незавършената работа са основните принципи на Kanban.</w:t>
      </w:r>
    </w:p>
    <w:p w14:paraId="634D0D51" w14:textId="14BC6604" w:rsidR="00ED3E31" w:rsidRDefault="00ED3E31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</w:pP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Основно предимство пред останалите модели е 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визуализира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не на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работния процес с помощта на канбан дъски. 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К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олони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те</w:t>
      </w:r>
      <w:r w:rsidRPr="00ED3E31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изобразяват етапи на работа. Задачите са поставени на Канбан дъски в съответствие с етапа на тяхното изпълнение.</w:t>
      </w: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 </w:t>
      </w:r>
    </w:p>
    <w:p w14:paraId="1AA257DC" w14:textId="60CE4C19" w:rsidR="00ED3E31" w:rsidRDefault="00ED3E31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</w:pPr>
      <w:r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 xml:space="preserve">Чрез този модел лесно може да се проследи процеса </w:t>
      </w:r>
      <w:r w:rsidR="006D18C3">
        <w:rPr>
          <w:rFonts w:ascii="Calibri" w:eastAsia="Calibri" w:hAnsi="Calibri" w:cs="Calibri"/>
          <w:color w:val="161718" w:themeColor="text1"/>
          <w:sz w:val="24"/>
          <w:szCs w:val="24"/>
          <w:lang w:val="bg-BG"/>
        </w:rPr>
        <w:t>от задаването на задачата до нейният и завършек , без натоварвайки разработчиците .</w:t>
      </w:r>
    </w:p>
    <w:p w14:paraId="02B38A52" w14:textId="77777777" w:rsidR="00ED3E31" w:rsidRPr="00ED3E31" w:rsidRDefault="00ED3E31" w:rsidP="002B2CF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161718" w:themeColor="text1"/>
          <w:sz w:val="24"/>
          <w:szCs w:val="24"/>
        </w:rPr>
      </w:pPr>
    </w:p>
    <w:p w14:paraId="187BA383" w14:textId="354FFE81" w:rsidR="00D50C38" w:rsidRDefault="00D50C38" w:rsidP="00966DC5">
      <w:pPr>
        <w:spacing w:after="200"/>
        <w:rPr>
          <w:color w:val="161718" w:themeColor="text1"/>
          <w:lang w:val="bg-BG"/>
        </w:rPr>
      </w:pPr>
    </w:p>
    <w:p w14:paraId="49F25488" w14:textId="77777777" w:rsidR="00966DC5" w:rsidRPr="00966DC5" w:rsidRDefault="00966DC5" w:rsidP="00966DC5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7F455F3" w14:textId="3B7FC577" w:rsidR="00D50C38" w:rsidRPr="006D18C3" w:rsidRDefault="006D18C3" w:rsidP="00600E04">
      <w:pPr>
        <w:spacing w:after="200"/>
        <w:rPr>
          <w:color w:val="F73A7D" w:themeColor="accent1" w:themeTint="99"/>
          <w:lang w:val="bg-BG"/>
        </w:rPr>
      </w:pPr>
      <w:proofErr w:type="spellStart"/>
      <w:r w:rsidRPr="006D18C3">
        <w:rPr>
          <w:color w:val="F73A7D" w:themeColor="accent1" w:themeTint="99"/>
        </w:rPr>
        <w:t>Предимства</w:t>
      </w:r>
      <w:proofErr w:type="spellEnd"/>
      <w:r w:rsidRPr="006D18C3">
        <w:rPr>
          <w:color w:val="F73A7D" w:themeColor="accent1" w:themeTint="99"/>
        </w:rPr>
        <w:t>:</w:t>
      </w:r>
    </w:p>
    <w:p w14:paraId="12335A61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По-добра видимост</w:t>
      </w:r>
    </w:p>
    <w:p w14:paraId="571EEA98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Подобрена ефективност</w:t>
      </w:r>
    </w:p>
    <w:p w14:paraId="581A9B44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Повишена производителност</w:t>
      </w:r>
    </w:p>
    <w:p w14:paraId="0FC35593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Предотвратяване на претоварването на екипа</w:t>
      </w:r>
    </w:p>
    <w:p w14:paraId="53B6A205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Повишен екипен фокус</w:t>
      </w:r>
    </w:p>
    <w:p w14:paraId="65B6F891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Гъвкавост</w:t>
      </w:r>
    </w:p>
    <w:p w14:paraId="376ABF9F" w14:textId="77777777" w:rsidR="006D18C3" w:rsidRP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sz w:val="24"/>
          <w:szCs w:val="24"/>
          <w:lang w:val="bg-BG"/>
        </w:rPr>
      </w:pPr>
      <w:r w:rsidRPr="006D18C3">
        <w:rPr>
          <w:color w:val="161718" w:themeColor="text1"/>
          <w:sz w:val="24"/>
          <w:szCs w:val="24"/>
          <w:lang w:val="bg-BG"/>
        </w:rPr>
        <w:t>Подобрено сътрудничество</w:t>
      </w:r>
    </w:p>
    <w:p w14:paraId="2A15DBBF" w14:textId="77777777" w:rsidR="006D18C3" w:rsidRDefault="006D18C3" w:rsidP="006D18C3">
      <w:pPr>
        <w:pStyle w:val="ListParagraph"/>
        <w:numPr>
          <w:ilvl w:val="0"/>
          <w:numId w:val="5"/>
        </w:numPr>
        <w:spacing w:after="200"/>
        <w:rPr>
          <w:color w:val="161718" w:themeColor="text1"/>
          <w:lang w:val="bg-BG"/>
        </w:rPr>
      </w:pPr>
      <w:r>
        <w:rPr>
          <w:color w:val="161718" w:themeColor="text1"/>
          <w:sz w:val="24"/>
          <w:szCs w:val="24"/>
          <w:lang w:val="bg-BG"/>
        </w:rPr>
        <w:t>Ясна</w:t>
      </w:r>
      <w:r w:rsidRPr="006D18C3">
        <w:rPr>
          <w:color w:val="161718" w:themeColor="text1"/>
          <w:sz w:val="24"/>
          <w:szCs w:val="24"/>
          <w:lang w:val="bg-BG"/>
        </w:rPr>
        <w:t xml:space="preserve"> предсказуемост</w:t>
      </w:r>
      <w:r w:rsidRPr="006D18C3">
        <w:rPr>
          <w:color w:val="161718" w:themeColor="text1"/>
          <w:lang w:val="bg-BG"/>
        </w:rPr>
        <w:t xml:space="preserve"> </w:t>
      </w:r>
      <w:r w:rsidRPr="006D18C3">
        <w:rPr>
          <w:color w:val="161718" w:themeColor="text1"/>
          <w:sz w:val="24"/>
          <w:szCs w:val="24"/>
          <w:lang w:val="bg-BG"/>
        </w:rPr>
        <w:t>за процеса на проекта</w:t>
      </w:r>
    </w:p>
    <w:p w14:paraId="5156D248" w14:textId="77777777" w:rsidR="006D18C3" w:rsidRDefault="006D18C3" w:rsidP="006D18C3">
      <w:pPr>
        <w:spacing w:after="200"/>
        <w:rPr>
          <w:color w:val="161718" w:themeColor="text1"/>
          <w:lang w:val="bg-BG"/>
        </w:rPr>
      </w:pPr>
    </w:p>
    <w:p w14:paraId="67CECB6D" w14:textId="00AD3A46" w:rsidR="001C47FE" w:rsidRDefault="001C47FE" w:rsidP="001C47FE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1C47FE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Недостатъци:</w:t>
      </w:r>
    </w:p>
    <w:p w14:paraId="10A133EC" w14:textId="1351A9D3" w:rsidR="001C47FE" w:rsidRDefault="001C47FE" w:rsidP="001C47FE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</w:rPr>
      </w:pPr>
    </w:p>
    <w:p w14:paraId="0406266D" w14:textId="77777777" w:rsidR="001C47FE" w:rsidRPr="001C47FE" w:rsidRDefault="001C47FE" w:rsidP="001C47FE">
      <w:pPr>
        <w:pStyle w:val="ListParagraph"/>
        <w:keepNext/>
        <w:keepLines/>
        <w:numPr>
          <w:ilvl w:val="0"/>
          <w:numId w:val="6"/>
        </w:numPr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 w:val="24"/>
          <w:szCs w:val="24"/>
        </w:rPr>
      </w:pP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Изисква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стабилност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на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процеса</w:t>
      </w:r>
      <w:proofErr w:type="spellEnd"/>
    </w:p>
    <w:p w14:paraId="7AFCCBE8" w14:textId="77777777" w:rsidR="001C47FE" w:rsidRPr="001C47FE" w:rsidRDefault="001C47FE" w:rsidP="001C47FE">
      <w:pPr>
        <w:pStyle w:val="ListParagraph"/>
        <w:keepNext/>
        <w:keepLines/>
        <w:numPr>
          <w:ilvl w:val="0"/>
          <w:numId w:val="6"/>
        </w:numPr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 w:val="24"/>
          <w:szCs w:val="24"/>
        </w:rPr>
      </w:pP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По-малко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ефективен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в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ситуации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със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споделени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ресурси</w:t>
      </w:r>
      <w:proofErr w:type="spellEnd"/>
    </w:p>
    <w:p w14:paraId="4F2778D8" w14:textId="77777777" w:rsidR="001C47FE" w:rsidRPr="001C47FE" w:rsidRDefault="001C47FE" w:rsidP="001C47FE">
      <w:pPr>
        <w:pStyle w:val="ListParagraph"/>
        <w:keepNext/>
        <w:keepLines/>
        <w:numPr>
          <w:ilvl w:val="0"/>
          <w:numId w:val="6"/>
        </w:numPr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 w:val="24"/>
          <w:szCs w:val="24"/>
        </w:rPr>
      </w:pP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Не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може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да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се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използва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самостоятелно</w:t>
      </w:r>
      <w:proofErr w:type="spellEnd"/>
    </w:p>
    <w:p w14:paraId="3EECAE66" w14:textId="3853D029" w:rsidR="001C47FE" w:rsidRPr="001C47FE" w:rsidRDefault="001C47FE" w:rsidP="001C47FE">
      <w:pPr>
        <w:pStyle w:val="ListParagraph"/>
        <w:keepNext/>
        <w:keepLines/>
        <w:numPr>
          <w:ilvl w:val="0"/>
          <w:numId w:val="6"/>
        </w:numPr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 w:val="24"/>
          <w:szCs w:val="24"/>
        </w:rPr>
      </w:pP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Не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се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вписва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в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динамична</w:t>
      </w:r>
      <w:proofErr w:type="spellEnd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 xml:space="preserve"> </w:t>
      </w:r>
      <w:proofErr w:type="spellStart"/>
      <w:r w:rsidRPr="001C47FE">
        <w:rPr>
          <w:rFonts w:ascii="Calibri" w:eastAsia="Calibri" w:hAnsi="Calibri" w:cs="Calibri"/>
          <w:color w:val="161718" w:themeColor="text1"/>
          <w:sz w:val="24"/>
          <w:szCs w:val="24"/>
        </w:rPr>
        <w:t>среда</w:t>
      </w:r>
      <w:proofErr w:type="spellEnd"/>
    </w:p>
    <w:p w14:paraId="773C10A7" w14:textId="77777777" w:rsidR="001C47FE" w:rsidRDefault="001C47FE" w:rsidP="006D18C3">
      <w:pPr>
        <w:spacing w:after="200"/>
        <w:rPr>
          <w:color w:val="161718" w:themeColor="text1"/>
          <w:lang w:val="bg-BG"/>
        </w:rPr>
      </w:pPr>
    </w:p>
    <w:p w14:paraId="0ED5CB52" w14:textId="1C4BB92B" w:rsidR="00BF4370" w:rsidRDefault="001C47FE" w:rsidP="006D18C3">
      <w:pPr>
        <w:spacing w:after="200"/>
        <w:rPr>
          <w:rFonts w:ascii="Cambria" w:eastAsia="Times New Roman" w:hAnsi="Cambria" w:cs="Times New Roman"/>
          <w:color w:val="F73A7D" w:themeColor="accent1" w:themeTint="99"/>
          <w:szCs w:val="28"/>
        </w:rPr>
      </w:pPr>
      <w:proofErr w:type="spellStart"/>
      <w:r w:rsidRPr="00BF4370">
        <w:rPr>
          <w:rFonts w:ascii="Cambria" w:eastAsia="Times New Roman" w:hAnsi="Cambria" w:cs="Times New Roman"/>
          <w:color w:val="F73A7D" w:themeColor="accent1" w:themeTint="99"/>
          <w:szCs w:val="28"/>
        </w:rPr>
        <w:t>Съпоставка</w:t>
      </w:r>
      <w:proofErr w:type="spellEnd"/>
      <w:r w:rsidRPr="00BF4370">
        <w:rPr>
          <w:rFonts w:ascii="Cambria" w:eastAsia="Times New Roman" w:hAnsi="Cambria" w:cs="Times New Roman"/>
          <w:color w:val="F73A7D" w:themeColor="accent1" w:themeTint="99"/>
          <w:szCs w:val="28"/>
        </w:rPr>
        <w:t xml:space="preserve"> с </w:t>
      </w:r>
      <w:r w:rsidR="00BF4370" w:rsidRPr="00BF4370">
        <w:rPr>
          <w:rFonts w:ascii="Cambria" w:eastAsia="Times New Roman" w:hAnsi="Cambria" w:cs="Times New Roman"/>
          <w:b/>
          <w:bCs/>
          <w:color w:val="F73A7D" w:themeColor="accent1" w:themeTint="99"/>
          <w:szCs w:val="28"/>
          <w:lang w:val="bg-BG"/>
        </w:rPr>
        <w:t>Екстремно програмиране</w:t>
      </w:r>
      <w:r w:rsidR="00BF4370" w:rsidRPr="00BF4370">
        <w:rPr>
          <w:rFonts w:ascii="Cambria" w:eastAsia="Times New Roman" w:hAnsi="Cambria" w:cs="Times New Roman"/>
          <w:b/>
          <w:bCs/>
          <w:color w:val="F73A7D" w:themeColor="accent1" w:themeTint="99"/>
          <w:szCs w:val="28"/>
        </w:rPr>
        <w:t>, XP</w:t>
      </w:r>
      <w:r w:rsidR="00BF4370" w:rsidRPr="00BF4370">
        <w:rPr>
          <w:rFonts w:ascii="Cambria" w:eastAsia="Times New Roman" w:hAnsi="Cambria" w:cs="Times New Roman"/>
          <w:color w:val="F73A7D" w:themeColor="accent1" w:themeTint="99"/>
          <w:szCs w:val="28"/>
        </w:rPr>
        <w:t>​</w:t>
      </w:r>
    </w:p>
    <w:p w14:paraId="2C0AAB33" w14:textId="5E1EC313" w:rsidR="008215CD" w:rsidRPr="008215CD" w:rsidRDefault="00BF4370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8215CD">
        <w:rPr>
          <w:rFonts w:ascii="Cambria" w:eastAsia="Times New Roman" w:hAnsi="Cambria" w:cs="Times New Roman"/>
          <w:color w:val="0D0D0D"/>
          <w:sz w:val="24"/>
          <w:szCs w:val="24"/>
          <w:lang w:val="bg-BG"/>
        </w:rPr>
        <w:t xml:space="preserve">Докато  в Kanban се фокусира върху визуализацията на работният процес : работата се разбива на малки, дискретни елементи и се записва върху дъска, </w:t>
      </w:r>
      <w:r w:rsidR="008215CD">
        <w:rPr>
          <w:rFonts w:ascii="Cambria" w:eastAsia="Times New Roman" w:hAnsi="Cambria" w:cs="Times New Roman"/>
          <w:color w:val="0D0D0D"/>
          <w:sz w:val="24"/>
          <w:szCs w:val="24"/>
          <w:lang w:val="bg-BG"/>
        </w:rPr>
        <w:t>която</w:t>
      </w:r>
      <w:r w:rsidRPr="008215CD">
        <w:rPr>
          <w:rFonts w:ascii="Cambria" w:eastAsia="Times New Roman" w:hAnsi="Cambria" w:cs="Times New Roman"/>
          <w:color w:val="0D0D0D"/>
          <w:sz w:val="24"/>
          <w:szCs w:val="24"/>
          <w:lang w:val="bg-BG"/>
        </w:rPr>
        <w:t xml:space="preserve"> има различни колони и докато работата напредва през различни етапи се премества съответно</w:t>
      </w:r>
      <w:r w:rsidR="008215CD" w:rsidRPr="008215CD">
        <w:rPr>
          <w:rFonts w:ascii="Cambria" w:eastAsia="Times New Roman" w:hAnsi="Cambria" w:cs="Times New Roman"/>
          <w:color w:val="0D0D0D"/>
          <w:sz w:val="24"/>
          <w:szCs w:val="24"/>
          <w:lang w:val="bg-BG"/>
        </w:rPr>
        <w:t xml:space="preserve"> - eXtreme Programming, се фокусира силно върху осигуряването на качеството на доставяния софтуер и предписва инженерни решения за тази цел. Екипът се ангажира с планиране на изданието и планиране на итерации. Те работят в много кратки цикли на разработка, така че промените, поискани от клиента могат да се включват често .</w:t>
      </w:r>
      <w:r w:rsidRPr="008215CD">
        <w:rPr>
          <w:rFonts w:ascii="Cambria" w:eastAsia="Times New Roman" w:hAnsi="Cambria" w:cs="Times New Roman"/>
          <w:color w:val="0D0D0D"/>
          <w:sz w:val="24"/>
          <w:szCs w:val="24"/>
          <w:lang w:val="bg-BG"/>
        </w:rPr>
        <w:br/>
        <w:t xml:space="preserve"> </w:t>
      </w:r>
      <w:r w:rsidR="00D50C38" w:rsidRPr="008215CD">
        <w:rPr>
          <w:color w:val="161718" w:themeColor="text1"/>
          <w:sz w:val="24"/>
          <w:szCs w:val="24"/>
          <w:lang w:val="bg-BG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0"/>
        <w:gridCol w:w="4200"/>
      </w:tblGrid>
      <w:tr w:rsidR="008215CD" w14:paraId="277BB260" w14:textId="77777777" w:rsidTr="007E23EC">
        <w:trPr>
          <w:trHeight w:val="918"/>
        </w:trPr>
        <w:tc>
          <w:tcPr>
            <w:tcW w:w="4200" w:type="dxa"/>
          </w:tcPr>
          <w:p w14:paraId="5FCB5A24" w14:textId="42D209E3" w:rsidR="008215CD" w:rsidRP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</w:rPr>
              <w:lastRenderedPageBreak/>
              <w:t xml:space="preserve">Kanban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модел</w:t>
            </w:r>
          </w:p>
        </w:tc>
        <w:tc>
          <w:tcPr>
            <w:tcW w:w="4200" w:type="dxa"/>
          </w:tcPr>
          <w:p w14:paraId="174E0753" w14:textId="4B2F1F4E" w:rsidR="008215CD" w:rsidRP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</w:rPr>
              <w:t xml:space="preserve">XP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модел</w:t>
            </w:r>
          </w:p>
        </w:tc>
      </w:tr>
      <w:tr w:rsidR="008215CD" w14:paraId="5BA016E2" w14:textId="77777777" w:rsidTr="007E23EC">
        <w:trPr>
          <w:trHeight w:val="918"/>
        </w:trPr>
        <w:tc>
          <w:tcPr>
            <w:tcW w:w="4200" w:type="dxa"/>
          </w:tcPr>
          <w:p w14:paraId="4F76E1B1" w14:textId="2358920E" w:rsid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>Визуализира</w:t>
            </w:r>
            <w:r w:rsidR="00333810">
              <w:rPr>
                <w:color w:val="161718" w:themeColor="text1"/>
                <w:sz w:val="24"/>
                <w:szCs w:val="24"/>
                <w:lang w:val="bg-BG"/>
              </w:rPr>
              <w:t>не на</w:t>
            </w: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 xml:space="preserve"> работата</w:t>
            </w:r>
          </w:p>
        </w:tc>
        <w:tc>
          <w:tcPr>
            <w:tcW w:w="4200" w:type="dxa"/>
          </w:tcPr>
          <w:p w14:paraId="1EBD34D2" w14:textId="6C823251" w:rsidR="008215CD" w:rsidRP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>Планиране</w:t>
            </w:r>
            <w:r>
              <w:rPr>
                <w:color w:val="161718" w:themeColor="text1"/>
                <w:sz w:val="24"/>
                <w:szCs w:val="24"/>
              </w:rPr>
              <w:t xml:space="preserve">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в итеративен процес</w:t>
            </w:r>
          </w:p>
        </w:tc>
      </w:tr>
      <w:tr w:rsidR="008215CD" w14:paraId="147C6DB2" w14:textId="77777777" w:rsidTr="007E23EC">
        <w:trPr>
          <w:trHeight w:val="918"/>
        </w:trPr>
        <w:tc>
          <w:tcPr>
            <w:tcW w:w="4200" w:type="dxa"/>
          </w:tcPr>
          <w:p w14:paraId="279AB797" w14:textId="1DA9BC9B" w:rsidR="008215CD" w:rsidRP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>Огранич</w:t>
            </w:r>
            <w:r w:rsidR="00333810">
              <w:rPr>
                <w:color w:val="161718" w:themeColor="text1"/>
                <w:sz w:val="24"/>
                <w:szCs w:val="24"/>
                <w:lang w:val="bg-BG"/>
              </w:rPr>
              <w:t>аване на броя задачи</w:t>
            </w: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 xml:space="preserve"> </w:t>
            </w:r>
            <w:r w:rsidR="00333810">
              <w:rPr>
                <w:color w:val="161718" w:themeColor="text1"/>
                <w:sz w:val="24"/>
                <w:szCs w:val="24"/>
                <w:lang w:val="bg-BG"/>
              </w:rPr>
              <w:t>за повишена конкурентност</w:t>
            </w:r>
          </w:p>
        </w:tc>
        <w:tc>
          <w:tcPr>
            <w:tcW w:w="4200" w:type="dxa"/>
          </w:tcPr>
          <w:p w14:paraId="7581ED60" w14:textId="714B9F2A" w:rsid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>Проектиране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 </w:t>
            </w:r>
            <w:r w:rsidR="007E23EC">
              <w:rPr>
                <w:color w:val="161718" w:themeColor="text1"/>
                <w:sz w:val="24"/>
                <w:szCs w:val="24"/>
                <w:lang w:val="bg-BG"/>
              </w:rPr>
              <w:t>на нова функционалност за следващата итерация</w:t>
            </w:r>
          </w:p>
        </w:tc>
      </w:tr>
      <w:tr w:rsidR="008215CD" w14:paraId="27118AF4" w14:textId="77777777" w:rsidTr="007E23EC">
        <w:trPr>
          <w:trHeight w:val="938"/>
        </w:trPr>
        <w:tc>
          <w:tcPr>
            <w:tcW w:w="4200" w:type="dxa"/>
          </w:tcPr>
          <w:p w14:paraId="0488F5D9" w14:textId="18CDC991" w:rsidR="008215CD" w:rsidRP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Предотрватяване на bottlenecks </w:t>
            </w:r>
          </w:p>
        </w:tc>
        <w:tc>
          <w:tcPr>
            <w:tcW w:w="4200" w:type="dxa"/>
          </w:tcPr>
          <w:p w14:paraId="154C3171" w14:textId="3D91D1D0" w:rsidR="008215CD" w:rsidRDefault="007E23EC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7E23EC">
              <w:rPr>
                <w:color w:val="161718" w:themeColor="text1"/>
                <w:sz w:val="24"/>
                <w:szCs w:val="24"/>
                <w:lang w:val="bg-BG"/>
              </w:rPr>
              <w:t>Кодиране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 за постигане на  простота и елегантност .</w:t>
            </w:r>
          </w:p>
        </w:tc>
      </w:tr>
      <w:tr w:rsidR="008215CD" w14:paraId="30058B73" w14:textId="77777777" w:rsidTr="007E23EC">
        <w:trPr>
          <w:trHeight w:val="918"/>
        </w:trPr>
        <w:tc>
          <w:tcPr>
            <w:tcW w:w="4200" w:type="dxa"/>
          </w:tcPr>
          <w:p w14:paraId="670C7061" w14:textId="62989357" w:rsidR="008215CD" w:rsidRDefault="008215CD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>Наблюдава</w:t>
            </w:r>
            <w:r w:rsidR="00333810">
              <w:rPr>
                <w:color w:val="161718" w:themeColor="text1"/>
                <w:sz w:val="24"/>
                <w:szCs w:val="24"/>
                <w:lang w:val="bg-BG"/>
              </w:rPr>
              <w:t>не</w:t>
            </w:r>
            <w:r w:rsidRPr="008215CD">
              <w:rPr>
                <w:color w:val="161718" w:themeColor="text1"/>
                <w:sz w:val="24"/>
                <w:szCs w:val="24"/>
                <w:lang w:val="bg-BG"/>
              </w:rPr>
              <w:t xml:space="preserve"> и подобрява</w:t>
            </w:r>
            <w:r w:rsidR="00333810">
              <w:rPr>
                <w:color w:val="161718" w:themeColor="text1"/>
                <w:sz w:val="24"/>
                <w:szCs w:val="24"/>
                <w:lang w:val="bg-BG"/>
              </w:rPr>
              <w:t>не</w:t>
            </w:r>
          </w:p>
        </w:tc>
        <w:tc>
          <w:tcPr>
            <w:tcW w:w="4200" w:type="dxa"/>
          </w:tcPr>
          <w:p w14:paraId="63402CDA" w14:textId="405E6851" w:rsidR="008215CD" w:rsidRDefault="007E23EC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7E23EC">
              <w:rPr>
                <w:color w:val="161718" w:themeColor="text1"/>
                <w:sz w:val="24"/>
                <w:szCs w:val="24"/>
                <w:lang w:val="bg-BG"/>
              </w:rPr>
              <w:t>Тестване</w:t>
            </w:r>
          </w:p>
        </w:tc>
      </w:tr>
    </w:tbl>
    <w:p w14:paraId="6348B225" w14:textId="2F0811B1" w:rsidR="00600E04" w:rsidRDefault="00600E04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39B87F8" w14:textId="60BC18AC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B0B67AF" w14:textId="6F957F4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541F8A0" w14:textId="5EEC06F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FD305D9" w14:textId="7D94157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507986C" w14:textId="7F6F312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7BEE2FD" w14:textId="2116FB2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9ACADBB" w14:textId="40918DC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AF85FD6" w14:textId="1581611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F76B315" w14:textId="27C0EC8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F3F6804" w14:textId="2E861AE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9C3B5C9" w14:textId="1421C8F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F28A478" w14:textId="053A7487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E9505EF" w14:textId="26115FB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391CAAC" w14:textId="0B18DE2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40E9A4A" w14:textId="4F41DDD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CE8CD49" w14:textId="7A18423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FB1D409" w14:textId="342027D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5C46A69" w14:textId="77777777" w:rsidR="00333810" w:rsidRPr="00333810" w:rsidRDefault="00333810" w:rsidP="00333810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333810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lastRenderedPageBreak/>
        <w:t>Описание на стъпките по реализацията:</w:t>
      </w:r>
    </w:p>
    <w:p w14:paraId="1B3315E3" w14:textId="5641105D" w:rsidR="00333810" w:rsidRDefault="00333810" w:rsidP="00333810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bookmarkStart w:id="15" w:name="_3as4poj"/>
      <w:bookmarkEnd w:id="15"/>
      <w:r w:rsidRPr="00333810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 xml:space="preserve">Екип </w:t>
      </w:r>
    </w:p>
    <w:p w14:paraId="191DB0A1" w14:textId="79FE6B68" w:rsidR="00333810" w:rsidRPr="00333810" w:rsidRDefault="00333810" w:rsidP="00333810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Cs w:val="28"/>
          <w:lang w:val="bg-BG"/>
        </w:rPr>
      </w:pPr>
      <w:r w:rsidRPr="00333810">
        <w:rPr>
          <w:rFonts w:ascii="Calibri" w:eastAsia="Calibri" w:hAnsi="Calibri" w:cs="Calibri"/>
          <w:color w:val="161718" w:themeColor="text1"/>
          <w:szCs w:val="28"/>
          <w:lang w:val="bg-BG"/>
        </w:rPr>
        <w:t>Илиян Костов</w:t>
      </w:r>
    </w:p>
    <w:p w14:paraId="50A4993A" w14:textId="44A3873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0FE4BF1" w14:textId="57A2F106" w:rsidR="005E2E34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5E2E34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 xml:space="preserve">Определяне на роли </w:t>
      </w:r>
    </w:p>
    <w:p w14:paraId="210551E4" w14:textId="64236215" w:rsidR="005E2E34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</w:p>
    <w:p w14:paraId="53CF0CDB" w14:textId="17B47C55" w:rsidR="005E2E34" w:rsidRPr="00333810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161718" w:themeColor="text1"/>
          <w:szCs w:val="28"/>
          <w:lang w:val="bg-BG"/>
        </w:rPr>
      </w:pPr>
      <w:r w:rsidRPr="005E2E34">
        <w:rPr>
          <w:rFonts w:ascii="Calibri" w:eastAsia="Calibri" w:hAnsi="Calibri" w:cs="Calibri"/>
          <w:color w:val="auto"/>
          <w:sz w:val="24"/>
          <w:szCs w:val="24"/>
          <w:lang w:val="bg-BG"/>
        </w:rPr>
        <w:t>Мениджър на проекта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, с</w:t>
      </w:r>
      <w:r w:rsidRPr="005E2E34">
        <w:rPr>
          <w:rFonts w:ascii="Calibri" w:eastAsia="Calibri" w:hAnsi="Calibri" w:cs="Calibri"/>
          <w:color w:val="auto"/>
          <w:sz w:val="24"/>
          <w:szCs w:val="24"/>
          <w:lang w:val="bg-BG"/>
        </w:rPr>
        <w:t>офтуерен архитект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, д</w:t>
      </w:r>
      <w:r w:rsidRPr="005E2E34">
        <w:rPr>
          <w:rFonts w:ascii="Calibri" w:eastAsia="Calibri" w:hAnsi="Calibri" w:cs="Calibri"/>
          <w:color w:val="auto"/>
          <w:sz w:val="24"/>
          <w:szCs w:val="24"/>
          <w:lang w:val="bg-BG"/>
        </w:rPr>
        <w:t>изайнер на потребителски интерфейс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, р</w:t>
      </w:r>
      <w:r w:rsidRPr="005E2E34">
        <w:rPr>
          <w:rFonts w:ascii="Calibri" w:eastAsia="Calibri" w:hAnsi="Calibri" w:cs="Calibri"/>
          <w:color w:val="auto"/>
          <w:sz w:val="24"/>
          <w:szCs w:val="24"/>
          <w:lang w:val="bg-BG"/>
        </w:rPr>
        <w:t>азработчик на бизнес логиката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, т</w:t>
      </w:r>
      <w:r w:rsidRPr="005E2E34">
        <w:rPr>
          <w:rFonts w:ascii="Calibri" w:eastAsia="Calibri" w:hAnsi="Calibri" w:cs="Calibri"/>
          <w:color w:val="auto"/>
          <w:sz w:val="24"/>
          <w:szCs w:val="24"/>
          <w:lang w:val="bg-BG"/>
        </w:rPr>
        <w:t>ехнически писател: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</w:t>
      </w:r>
      <w:r w:rsidRPr="00333810">
        <w:rPr>
          <w:rFonts w:ascii="Calibri" w:eastAsia="Calibri" w:hAnsi="Calibri" w:cs="Calibri"/>
          <w:color w:val="161718" w:themeColor="text1"/>
          <w:szCs w:val="28"/>
          <w:lang w:val="bg-BG"/>
        </w:rPr>
        <w:t>Илиян Костов</w:t>
      </w:r>
    </w:p>
    <w:p w14:paraId="3C7699B1" w14:textId="30416180" w:rsidR="005E2E34" w:rsidRDefault="005E2E34" w:rsidP="005E2E34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</w:p>
    <w:p w14:paraId="574641D1" w14:textId="77777777" w:rsidR="005E2E34" w:rsidRPr="005E2E34" w:rsidRDefault="005E2E34" w:rsidP="005E2E34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</w:p>
    <w:p w14:paraId="50D07FB5" w14:textId="53B3AD81" w:rsidR="005E2E34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5E2E34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 xml:space="preserve">Разделяне на задачи </w:t>
      </w:r>
    </w:p>
    <w:p w14:paraId="2F14139E" w14:textId="3D57D25B" w:rsidR="005E2E34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</w:p>
    <w:p w14:paraId="6D2DC852" w14:textId="77777777" w:rsidR="005E2E34" w:rsidRPr="005E2E34" w:rsidRDefault="005E2E34" w:rsidP="005E2E34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</w:p>
    <w:tbl>
      <w:tblPr>
        <w:tblW w:w="750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3"/>
        <w:gridCol w:w="2590"/>
        <w:gridCol w:w="1683"/>
        <w:gridCol w:w="872"/>
        <w:gridCol w:w="1322"/>
      </w:tblGrid>
      <w:tr w:rsidR="005E2E34" w:rsidRPr="005E2E34" w14:paraId="0490031F" w14:textId="77777777" w:rsidTr="005E2E34">
        <w:trPr>
          <w:trHeight w:val="810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E3E8"/>
            <w:vAlign w:val="center"/>
            <w:hideMark/>
          </w:tcPr>
          <w:p w14:paraId="2ABDA6EB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363636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363636"/>
                <w:sz w:val="22"/>
                <w:lang w:val="bg-BG"/>
              </w:rPr>
              <w:t>Номер на задачата</w:t>
            </w:r>
          </w:p>
        </w:tc>
        <w:tc>
          <w:tcPr>
            <w:tcW w:w="25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FE3E8"/>
            <w:vAlign w:val="center"/>
            <w:hideMark/>
          </w:tcPr>
          <w:p w14:paraId="48B93EFE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363636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363636"/>
                <w:sz w:val="22"/>
                <w:lang w:val="bg-BG"/>
              </w:rPr>
              <w:t>Опсание</w:t>
            </w: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FE3E8"/>
            <w:vAlign w:val="center"/>
            <w:hideMark/>
          </w:tcPr>
          <w:p w14:paraId="05B263E7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363636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363636"/>
                <w:sz w:val="22"/>
                <w:lang w:val="bg-BG"/>
              </w:rPr>
              <w:t>Предшестваща задача</w:t>
            </w:r>
          </w:p>
        </w:tc>
        <w:tc>
          <w:tcPr>
            <w:tcW w:w="8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FE3E8"/>
            <w:vAlign w:val="center"/>
            <w:hideMark/>
          </w:tcPr>
          <w:p w14:paraId="27AF4F4A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363636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363636"/>
                <w:sz w:val="22"/>
                <w:lang w:val="bg-BG"/>
              </w:rPr>
              <w:t>Време</w:t>
            </w:r>
          </w:p>
        </w:tc>
        <w:tc>
          <w:tcPr>
            <w:tcW w:w="13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FE3E8"/>
            <w:vAlign w:val="center"/>
            <w:hideMark/>
          </w:tcPr>
          <w:p w14:paraId="0B819078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363636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363636"/>
                <w:sz w:val="22"/>
                <w:lang w:val="bg-BG"/>
              </w:rPr>
              <w:t>Изпълнител</w:t>
            </w:r>
          </w:p>
        </w:tc>
      </w:tr>
      <w:tr w:rsidR="005E2E34" w:rsidRPr="005E2E34" w14:paraId="6FDC1957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3D4603B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7C721B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Анализ на изискванията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3231E7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B13852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CA6D9F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</w:tr>
      <w:tr w:rsidR="005E2E34" w:rsidRPr="005E2E34" w14:paraId="20015EBC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C521BA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ABD7FA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Функционални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8971E1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1E8BCD"/>
            <w:vAlign w:val="center"/>
            <w:hideMark/>
          </w:tcPr>
          <w:p w14:paraId="5CE29955" w14:textId="59EB72F1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212E7D" w14:textId="524A6585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41696CF7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9C065F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3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AD4D91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Нефункционални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85929C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5649D6" w14:textId="1EFE70C8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5B3E14" w14:textId="4B7B1F8B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0B691E76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86288F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4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CEADD9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Планиране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F024A3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BA7402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012EB2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</w:tr>
      <w:tr w:rsidR="005E2E34" w:rsidRPr="005E2E34" w14:paraId="39C6C2E8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AC24665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5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136D00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Архитектура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64990D0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45400C" w14:textId="4B0E416A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B6E6F3" w14:textId="46BD7EB4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53178DD2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3014D3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6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9BB49F" w14:textId="5060431B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</w:t>
            </w:r>
            <w:r w:rsidR="003D1EE3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План б</w:t>
            </w: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аза данни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6D2D06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652349" w14:textId="2564554A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20774C5" w14:textId="4886AECB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5D2FB2DF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A88C7A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7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220055" w14:textId="1F1E3DC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</w:t>
            </w:r>
            <w:r w:rsidR="003D1EE3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План б</w:t>
            </w: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изнес логика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7398D1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BA5EE4" w14:textId="22B8BCB2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 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D75049" w14:textId="4EAC16B9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08FE89D6" w14:textId="77777777" w:rsidTr="005E2E34">
        <w:trPr>
          <w:trHeight w:val="573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9EDF141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8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4CEEBC" w14:textId="138B03E6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</w:t>
            </w:r>
            <w:r w:rsidR="003D1EE3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План п</w:t>
            </w: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отребителски интерфейс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6F448B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A53C58" w14:textId="1985DFEB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 w:rsidR="00906728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08F07C" w14:textId="7B8F1B36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5D8BFB57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FA807B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9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1FBFD2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Разработка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0EC160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4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1D7F8D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B331D9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</w:tr>
      <w:tr w:rsidR="005E2E34" w:rsidRPr="005E2E34" w14:paraId="5718A828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362A92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0C0771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Създаване на базата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86632C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8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97891F" w14:textId="0A2C0E62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7420BC" w14:textId="5F90DCB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6396F5E8" w14:textId="77777777" w:rsidTr="005E2E34">
        <w:trPr>
          <w:trHeight w:val="573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7F7FAE5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11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610067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Записване на информация в базата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5947C2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22BD3B" w14:textId="49A038F6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C285E2" w14:textId="02024809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0C01E455" w14:textId="77777777" w:rsidTr="005E2E34">
        <w:trPr>
          <w:trHeight w:val="573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64B813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F66EDD" w14:textId="6A30B679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</w:t>
            </w:r>
            <w:r w:rsidR="003D1EE3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Създаване п</w:t>
            </w: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отребителски интерфейс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081CCE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8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45E2E0" w14:textId="569B517E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 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1D959F" w14:textId="29ABB87A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4B610214" w14:textId="77777777" w:rsidTr="005E2E34">
        <w:trPr>
          <w:trHeight w:val="300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1561D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13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716A15" w14:textId="21EF7A78" w:rsidR="005E2E34" w:rsidRPr="003D1EE3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</w:t>
            </w:r>
            <w:r w:rsidR="003D1EE3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Създаване б</w:t>
            </w: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изнес логика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FF6F69" w14:textId="761DDEDA" w:rsidR="005E2E34" w:rsidRPr="00187238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</w:t>
            </w:r>
            <w:r w:rsidR="00187238"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61E96F" w14:textId="59EBBE32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 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9451C71" w14:textId="799E532A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57FC4DB2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39989BD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14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5F4A6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Цялостно тестване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C747BD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13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1809C9" w14:textId="46315641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2 дни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73C1B9D" w14:textId="2869BDFC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2C62B581" w14:textId="77777777" w:rsidTr="005E2E34">
        <w:trPr>
          <w:trHeight w:val="286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3D82A7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15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CA041B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Документиране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0C4592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9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D5A9A3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b/>
                <w:color w:val="000000"/>
                <w:sz w:val="22"/>
                <w:lang w:val="bg-BG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D9A384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 </w:t>
            </w:r>
          </w:p>
        </w:tc>
      </w:tr>
      <w:tr w:rsidR="005E2E34" w:rsidRPr="005E2E34" w14:paraId="322F0536" w14:textId="77777777" w:rsidTr="005E2E34">
        <w:trPr>
          <w:trHeight w:val="300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D9D254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16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66D0C1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Обща документация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638011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14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34BAB4" w14:textId="019660FD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3 дни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CEB83E0" w14:textId="3C558FA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  <w:tr w:rsidR="005E2E34" w:rsidRPr="005E2E34" w14:paraId="7A0AD5AA" w14:textId="77777777" w:rsidTr="005E2E34">
        <w:trPr>
          <w:trHeight w:val="573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0E7C47B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17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6970AF" w14:textId="77777777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   Потребителска документация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14C6C8" w14:textId="77777777" w:rsidR="005E2E34" w:rsidRPr="005E2E34" w:rsidRDefault="005E2E34" w:rsidP="005E2E34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15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1AE55D" w14:textId="79F11C53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 w:rsidRPr="005E2E34"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 xml:space="preserve">1 </w:t>
            </w: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ден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DDDA42" w14:textId="761EC483" w:rsidR="005E2E34" w:rsidRPr="005E2E34" w:rsidRDefault="005E2E34" w:rsidP="005E2E34">
            <w:pPr>
              <w:spacing w:line="240" w:lineRule="auto"/>
              <w:rPr>
                <w:rFonts w:ascii="Calibri" w:eastAsia="Calibri" w:hAnsi="Calibri" w:cs="Calibri"/>
                <w:color w:val="000000"/>
                <w:sz w:val="22"/>
                <w:lang w:val="bg-BG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lang w:val="bg-BG"/>
              </w:rPr>
              <w:t>ИК</w:t>
            </w:r>
          </w:p>
        </w:tc>
      </w:tr>
    </w:tbl>
    <w:p w14:paraId="50864841" w14:textId="77777777" w:rsidR="005E2E34" w:rsidRDefault="005E2E34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12045C9" w14:textId="6E21F14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47661EA" w14:textId="77777777" w:rsidR="00906728" w:rsidRPr="00906728" w:rsidRDefault="00906728" w:rsidP="00906728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906728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 xml:space="preserve">Определяне на срокове </w:t>
      </w:r>
    </w:p>
    <w:p w14:paraId="27323904" w14:textId="4CC20A9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0E47490" w14:textId="5B336084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Начална дата: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06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3758A0FD" w14:textId="67A445A6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Анализ на изискванията: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06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5E24DA3B" w14:textId="5E496DBF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Планиране: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06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46D4FED9" w14:textId="153F7A41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Разработка: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07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74419682" w14:textId="34066E9C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Тестване: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07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4B1E4A21" w14:textId="60F086F5" w:rsidR="007E23EC" w:rsidRDefault="00906728" w:rsidP="00906728">
      <w:pPr>
        <w:spacing w:after="200"/>
        <w:rPr>
          <w:color w:val="161718" w:themeColor="text1"/>
          <w:sz w:val="24"/>
          <w:szCs w:val="24"/>
          <w:lang w:val="bg-BG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Документиране: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0</w:t>
      </w:r>
      <w:r w:rsidR="00E46BB9">
        <w:rPr>
          <w:rFonts w:ascii="Calibri" w:eastAsia="Calibri" w:hAnsi="Calibri" w:cs="Calibri"/>
          <w:color w:val="auto"/>
          <w:sz w:val="24"/>
          <w:szCs w:val="24"/>
          <w:lang w:val="bg-BG"/>
        </w:rPr>
        <w:t>9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/0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5</w:t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>/202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2</w:t>
      </w:r>
    </w:p>
    <w:p w14:paraId="25378CC5" w14:textId="76F13C9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0D2AA1E" w14:textId="77777777" w:rsidR="00906728" w:rsidRPr="00906728" w:rsidRDefault="00906728" w:rsidP="00906728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906728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Програмни средства за реализацията</w:t>
      </w:r>
    </w:p>
    <w:p w14:paraId="2CD4F80C" w14:textId="77777777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2"/>
          <w:lang w:val="bg-BG"/>
        </w:rPr>
      </w:pPr>
    </w:p>
    <w:p w14:paraId="013CB237" w14:textId="449F9FBD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906728">
        <w:rPr>
          <w:rFonts w:ascii="Calibri" w:eastAsia="Calibri" w:hAnsi="Calibri" w:cs="Calibri"/>
          <w:color w:val="auto"/>
          <w:sz w:val="22"/>
          <w:lang w:val="bg-BG"/>
        </w:rPr>
        <w:tab/>
      </w: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Език за програмиране: </w:t>
      </w:r>
      <w:r>
        <w:rPr>
          <w:rFonts w:ascii="Calibri" w:eastAsia="Calibri" w:hAnsi="Calibri" w:cs="Calibri"/>
          <w:color w:val="auto"/>
          <w:sz w:val="24"/>
          <w:szCs w:val="24"/>
        </w:rPr>
        <w:t>C#</w:t>
      </w:r>
    </w:p>
    <w:p w14:paraId="108D9C65" w14:textId="2159F04A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ab/>
        <w:t>Платформа за визуализация:</w:t>
      </w:r>
      <w:r>
        <w:rPr>
          <w:rFonts w:ascii="Calibri" w:eastAsia="Calibri" w:hAnsi="Calibri" w:cs="Calibri"/>
          <w:color w:val="auto"/>
          <w:sz w:val="24"/>
          <w:szCs w:val="24"/>
        </w:rPr>
        <w:t xml:space="preserve"> Windows - based UI ( Windows form application )</w:t>
      </w:r>
    </w:p>
    <w:p w14:paraId="23B59790" w14:textId="21E93FEF" w:rsidR="00906728" w:rsidRPr="00906728" w:rsidRDefault="00906728" w:rsidP="00906728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ab/>
        <w:t xml:space="preserve">База данни: </w:t>
      </w:r>
      <w:r>
        <w:rPr>
          <w:rFonts w:ascii="Calibri" w:eastAsia="Calibri" w:hAnsi="Calibri" w:cs="Calibri"/>
          <w:color w:val="auto"/>
          <w:sz w:val="24"/>
          <w:szCs w:val="24"/>
        </w:rPr>
        <w:t>SQL Server</w:t>
      </w:r>
    </w:p>
    <w:p w14:paraId="52C6D391" w14:textId="7B67360C" w:rsidR="00906728" w:rsidRPr="00E46BB9" w:rsidRDefault="00906728" w:rsidP="00E46BB9">
      <w:pPr>
        <w:spacing w:after="160" w:line="256" w:lineRule="auto"/>
        <w:rPr>
          <w:rFonts w:ascii="Calibri" w:eastAsia="Calibri" w:hAnsi="Calibri" w:cs="Calibri"/>
          <w:color w:val="auto"/>
          <w:sz w:val="24"/>
          <w:szCs w:val="24"/>
        </w:rPr>
      </w:pPr>
      <w:r w:rsidRPr="00906728">
        <w:rPr>
          <w:rFonts w:ascii="Calibri" w:eastAsia="Calibri" w:hAnsi="Calibri" w:cs="Calibri"/>
          <w:color w:val="auto"/>
          <w:sz w:val="24"/>
          <w:szCs w:val="24"/>
          <w:lang w:val="bg-BG"/>
        </w:rPr>
        <w:tab/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Среда за програмиране : </w:t>
      </w:r>
      <w:r>
        <w:rPr>
          <w:rFonts w:ascii="Calibri" w:eastAsia="Calibri" w:hAnsi="Calibri" w:cs="Calibri"/>
          <w:color w:val="auto"/>
          <w:sz w:val="24"/>
          <w:szCs w:val="24"/>
        </w:rPr>
        <w:t>Visual Studio</w:t>
      </w:r>
    </w:p>
    <w:p w14:paraId="727CD77C" w14:textId="3A63AA6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091014A" w14:textId="77777777" w:rsidR="00906728" w:rsidRPr="00906728" w:rsidRDefault="00906728" w:rsidP="00906728">
      <w:pPr>
        <w:keepNext/>
        <w:keepLines/>
        <w:spacing w:before="40" w:line="256" w:lineRule="auto"/>
        <w:jc w:val="both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906728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Стъпки, зависещи от конкретния подход за разработка</w:t>
      </w:r>
    </w:p>
    <w:p w14:paraId="1C8D2316" w14:textId="21E7503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1FD35E8" w14:textId="4AD2D2AF" w:rsidR="00C67A21" w:rsidRDefault="0031745F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rFonts w:ascii="Calibri" w:eastAsia="Calibri" w:hAnsi="Calibri" w:cs="Calibri"/>
          <w:color w:val="auto"/>
          <w:sz w:val="24"/>
          <w:szCs w:val="24"/>
        </w:rPr>
        <w:t>M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етодологията </w:t>
      </w:r>
      <w:r w:rsidRPr="0031745F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(WBS)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р</w:t>
      </w:r>
      <w:r w:rsidRPr="0031745F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азделя работата на по-малки задачи 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>и</w:t>
      </w:r>
      <w:r w:rsidRPr="0031745F"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прави работата по-управляема и достъпна. Той самостоятелно интегрира обхвата, разходите и базовите графики, като гарантира, че плановете на проекта са в съответствие</w:t>
      </w:r>
      <w:r>
        <w:rPr>
          <w:rFonts w:ascii="Calibri" w:eastAsia="Calibri" w:hAnsi="Calibri" w:cs="Calibri"/>
          <w:color w:val="auto"/>
          <w:sz w:val="24"/>
          <w:szCs w:val="24"/>
          <w:lang w:val="bg-BG"/>
        </w:rPr>
        <w:t xml:space="preserve"> и еднакво описани на едно и също ниво</w:t>
      </w:r>
      <w:r w:rsidRPr="0031745F">
        <w:rPr>
          <w:rFonts w:ascii="Calibri" w:eastAsia="Calibri" w:hAnsi="Calibri" w:cs="Calibri"/>
          <w:color w:val="auto"/>
          <w:sz w:val="24"/>
          <w:szCs w:val="24"/>
          <w:lang w:val="bg-BG"/>
        </w:rPr>
        <w:t>.</w:t>
      </w:r>
    </w:p>
    <w:p w14:paraId="04A4B185" w14:textId="77777777" w:rsidR="00C67A21" w:rsidRDefault="00C67A21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D97A6EE" w14:textId="0DEBA472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41074CB" w14:textId="265D5F3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71BC302" w14:textId="2F151CB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7FC3F8C" w14:textId="4191556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F876374" w14:textId="77777777" w:rsidR="00E46BB9" w:rsidRDefault="00E46BB9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CE48E9F" w14:textId="77777777" w:rsidR="0031745F" w:rsidRDefault="0031745F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E34CBC8" w14:textId="13E81D90" w:rsidR="007E23EC" w:rsidRDefault="008B7A71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8B7A71">
        <w:rPr>
          <w:rFonts w:ascii="Calibri" w:eastAsia="Calibri" w:hAnsi="Calibri" w:cs="Calibri"/>
          <w:color w:val="F73A7D" w:themeColor="accent1" w:themeTint="99"/>
          <w:szCs w:val="28"/>
        </w:rPr>
        <w:lastRenderedPageBreak/>
        <w:t>Work Breakdown Structure</w:t>
      </w:r>
      <w:r w:rsidRPr="008B7A71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 </w:t>
      </w:r>
      <w:r w:rsidRPr="008B7A71">
        <w:rPr>
          <w:rFonts w:ascii="Calibri" w:eastAsia="Calibri" w:hAnsi="Calibri" w:cs="Calibri"/>
          <w:color w:val="F73A7D" w:themeColor="accent1" w:themeTint="99"/>
          <w:szCs w:val="28"/>
        </w:rPr>
        <w:t>(WBS) ​</w:t>
      </w:r>
    </w:p>
    <w:p w14:paraId="2DBC0054" w14:textId="206553F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tbl>
      <w:tblPr>
        <w:tblStyle w:val="TableGrid"/>
        <w:tblW w:w="9590" w:type="dxa"/>
        <w:tblInd w:w="-635" w:type="dxa"/>
        <w:tblLook w:val="04A0" w:firstRow="1" w:lastRow="0" w:firstColumn="1" w:lastColumn="0" w:noHBand="0" w:noVBand="1"/>
      </w:tblPr>
      <w:tblGrid>
        <w:gridCol w:w="2882"/>
        <w:gridCol w:w="2264"/>
        <w:gridCol w:w="2001"/>
        <w:gridCol w:w="1138"/>
        <w:gridCol w:w="1305"/>
      </w:tblGrid>
      <w:tr w:rsidR="00F71EB6" w14:paraId="4E59E4B9" w14:textId="77777777" w:rsidTr="003B7DC4">
        <w:trPr>
          <w:trHeight w:val="539"/>
        </w:trPr>
        <w:tc>
          <w:tcPr>
            <w:tcW w:w="3690" w:type="dxa"/>
          </w:tcPr>
          <w:p w14:paraId="354A590B" w14:textId="7074FAF5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Задача</w:t>
            </w:r>
          </w:p>
        </w:tc>
        <w:tc>
          <w:tcPr>
            <w:tcW w:w="1456" w:type="dxa"/>
          </w:tcPr>
          <w:p w14:paraId="0046BEBC" w14:textId="6D930058" w:rsidR="0032563E" w:rsidRP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Продължителност</w:t>
            </w:r>
          </w:p>
        </w:tc>
        <w:tc>
          <w:tcPr>
            <w:tcW w:w="2001" w:type="dxa"/>
          </w:tcPr>
          <w:p w14:paraId="350FED91" w14:textId="247CA558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П</w:t>
            </w:r>
            <w:r w:rsidRPr="0032563E">
              <w:rPr>
                <w:color w:val="161718" w:themeColor="text1"/>
                <w:sz w:val="24"/>
                <w:szCs w:val="24"/>
                <w:lang w:val="bg-BG"/>
              </w:rPr>
              <w:t>редшественик</w:t>
            </w:r>
          </w:p>
        </w:tc>
        <w:tc>
          <w:tcPr>
            <w:tcW w:w="1138" w:type="dxa"/>
          </w:tcPr>
          <w:p w14:paraId="3F19A127" w14:textId="2B5A14CA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Ресурси</w:t>
            </w:r>
          </w:p>
        </w:tc>
        <w:tc>
          <w:tcPr>
            <w:tcW w:w="1305" w:type="dxa"/>
          </w:tcPr>
          <w:p w14:paraId="55483659" w14:textId="6D81FC33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Назначен на</w:t>
            </w:r>
          </w:p>
        </w:tc>
      </w:tr>
      <w:tr w:rsidR="00F71EB6" w14:paraId="0244C8B5" w14:textId="77777777" w:rsidTr="003B7DC4">
        <w:trPr>
          <w:trHeight w:val="538"/>
        </w:trPr>
        <w:tc>
          <w:tcPr>
            <w:tcW w:w="3690" w:type="dxa"/>
          </w:tcPr>
          <w:p w14:paraId="7FB81208" w14:textId="4F315A6C" w:rsidR="001A4834" w:rsidRPr="001A4834" w:rsidRDefault="001A4834" w:rsidP="001A4834">
            <w:pPr>
              <w:pStyle w:val="ListParagraph"/>
              <w:numPr>
                <w:ilvl w:val="0"/>
                <w:numId w:val="7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 система за управление на задачи</w:t>
            </w:r>
          </w:p>
        </w:tc>
        <w:tc>
          <w:tcPr>
            <w:tcW w:w="1456" w:type="dxa"/>
          </w:tcPr>
          <w:p w14:paraId="5398A701" w14:textId="200CF802" w:rsidR="001A4834" w:rsidRDefault="001A483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3 дни</w:t>
            </w:r>
          </w:p>
        </w:tc>
        <w:tc>
          <w:tcPr>
            <w:tcW w:w="2001" w:type="dxa"/>
          </w:tcPr>
          <w:p w14:paraId="224BB2FF" w14:textId="2C931881" w:rsidR="001A4834" w:rsidRDefault="001A483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-</w:t>
            </w:r>
          </w:p>
        </w:tc>
        <w:tc>
          <w:tcPr>
            <w:tcW w:w="1138" w:type="dxa"/>
          </w:tcPr>
          <w:p w14:paraId="4D1EAE1D" w14:textId="77777777" w:rsidR="001A4834" w:rsidRDefault="001A483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2D0A6155" w14:textId="77777777" w:rsidR="001A4834" w:rsidRDefault="001A483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F71EB6" w14:paraId="1CA442EE" w14:textId="77777777" w:rsidTr="003B7DC4">
        <w:trPr>
          <w:trHeight w:val="576"/>
        </w:trPr>
        <w:tc>
          <w:tcPr>
            <w:tcW w:w="3690" w:type="dxa"/>
          </w:tcPr>
          <w:p w14:paraId="69A878BA" w14:textId="632449B0" w:rsidR="00C94D2B" w:rsidRPr="00C94D2B" w:rsidRDefault="001A4834" w:rsidP="00C94D2B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2 . Планиране на изискванията</w:t>
            </w:r>
          </w:p>
        </w:tc>
        <w:tc>
          <w:tcPr>
            <w:tcW w:w="1456" w:type="dxa"/>
          </w:tcPr>
          <w:p w14:paraId="7F2C6A82" w14:textId="7ED45EC8" w:rsidR="0032563E" w:rsidRDefault="00C94D2B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1 ден</w:t>
            </w:r>
          </w:p>
        </w:tc>
        <w:tc>
          <w:tcPr>
            <w:tcW w:w="2001" w:type="dxa"/>
          </w:tcPr>
          <w:p w14:paraId="65FEEF7D" w14:textId="5C559FF4" w:rsidR="0032563E" w:rsidRDefault="00C94D2B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-</w:t>
            </w:r>
          </w:p>
        </w:tc>
        <w:tc>
          <w:tcPr>
            <w:tcW w:w="1138" w:type="dxa"/>
          </w:tcPr>
          <w:p w14:paraId="00368EC4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480FAE73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F71EB6" w14:paraId="2DAFE6CC" w14:textId="77777777" w:rsidTr="003B7DC4">
        <w:trPr>
          <w:trHeight w:val="3336"/>
        </w:trPr>
        <w:tc>
          <w:tcPr>
            <w:tcW w:w="3690" w:type="dxa"/>
          </w:tcPr>
          <w:p w14:paraId="280C8992" w14:textId="1CC9BD8E" w:rsidR="0032563E" w:rsidRPr="00C94D2B" w:rsidRDefault="00C94D2B" w:rsidP="00C94D2B">
            <w:pPr>
              <w:pStyle w:val="ListParagraph"/>
              <w:numPr>
                <w:ilvl w:val="0"/>
                <w:numId w:val="11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C94D2B">
              <w:rPr>
                <w:color w:val="161718" w:themeColor="text1"/>
                <w:sz w:val="24"/>
                <w:szCs w:val="24"/>
                <w:lang w:val="bg-BG"/>
              </w:rPr>
              <w:t>Планиране на технологията , която ще реализира проекта</w:t>
            </w:r>
          </w:p>
          <w:p w14:paraId="27A5A7B4" w14:textId="77777777" w:rsidR="00C94D2B" w:rsidRPr="00C94D2B" w:rsidRDefault="00C94D2B" w:rsidP="00C94D2B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64650C79" w14:textId="77777777" w:rsidR="00C94D2B" w:rsidRDefault="00C94D2B" w:rsidP="00C94D2B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(а). </w:t>
            </w:r>
            <w:r w:rsidR="00BA7CD9">
              <w:rPr>
                <w:color w:val="161718" w:themeColor="text1"/>
                <w:sz w:val="24"/>
                <w:szCs w:val="24"/>
                <w:lang w:val="bg-BG"/>
              </w:rPr>
              <w:t>Избор на езика за програмиране</w:t>
            </w:r>
          </w:p>
          <w:p w14:paraId="7F1AC124" w14:textId="60BE8AA3" w:rsidR="00BA7CD9" w:rsidRDefault="00BA7CD9" w:rsidP="00BA7CD9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>
              <w:rPr>
                <w:color w:val="161718" w:themeColor="text1"/>
                <w:sz w:val="24"/>
                <w:szCs w:val="24"/>
              </w:rPr>
              <w:t xml:space="preserve">b).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Избор на тип</w:t>
            </w:r>
            <w:r>
              <w:rPr>
                <w:color w:val="161718" w:themeColor="text1"/>
                <w:sz w:val="24"/>
                <w:szCs w:val="24"/>
              </w:rPr>
              <w:t xml:space="preserve"> RDBMS</w:t>
            </w:r>
          </w:p>
          <w:p w14:paraId="08D97499" w14:textId="710D73F2" w:rsidR="00BA7CD9" w:rsidRPr="00BA7CD9" w:rsidRDefault="00BA7CD9" w:rsidP="00BA7CD9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</w:rPr>
              <w:t xml:space="preserve">(c).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Избор на потребителския интерфейс</w:t>
            </w:r>
          </w:p>
          <w:p w14:paraId="64A85B75" w14:textId="407081C2" w:rsidR="00BA7CD9" w:rsidRPr="00BA7CD9" w:rsidRDefault="00BA7CD9" w:rsidP="00C94D2B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</w:rPr>
            </w:pPr>
          </w:p>
        </w:tc>
        <w:tc>
          <w:tcPr>
            <w:tcW w:w="1456" w:type="dxa"/>
          </w:tcPr>
          <w:p w14:paraId="29C97DC8" w14:textId="469AD4D4" w:rsidR="0032563E" w:rsidRDefault="00C94D2B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1 ден</w:t>
            </w:r>
          </w:p>
        </w:tc>
        <w:tc>
          <w:tcPr>
            <w:tcW w:w="2001" w:type="dxa"/>
          </w:tcPr>
          <w:p w14:paraId="6EAD0A98" w14:textId="77777777" w:rsidR="0032563E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2</w:t>
            </w:r>
          </w:p>
          <w:p w14:paraId="5FA38B7C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2BD219AC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3588DF57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2EB3C70E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2</w:t>
            </w:r>
          </w:p>
          <w:p w14:paraId="05FB5A81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31EB392C" w14:textId="339F697D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2</w:t>
            </w:r>
          </w:p>
        </w:tc>
        <w:tc>
          <w:tcPr>
            <w:tcW w:w="1138" w:type="dxa"/>
          </w:tcPr>
          <w:p w14:paraId="27FD2CD2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36AD33FB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F71EB6" w14:paraId="566506F3" w14:textId="77777777" w:rsidTr="003B7DC4">
        <w:trPr>
          <w:trHeight w:val="2267"/>
        </w:trPr>
        <w:tc>
          <w:tcPr>
            <w:tcW w:w="3690" w:type="dxa"/>
          </w:tcPr>
          <w:p w14:paraId="52216B80" w14:textId="710AF58C" w:rsidR="00C94D2B" w:rsidRDefault="00C94D2B" w:rsidP="00BA7CD9">
            <w:pPr>
              <w:pStyle w:val="ListParagraph"/>
              <w:numPr>
                <w:ilvl w:val="0"/>
                <w:numId w:val="10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C94D2B">
              <w:rPr>
                <w:color w:val="161718" w:themeColor="text1"/>
                <w:sz w:val="24"/>
                <w:szCs w:val="24"/>
                <w:lang w:val="bg-BG"/>
              </w:rPr>
              <w:t>Планиране на дизайна на база данни</w:t>
            </w:r>
          </w:p>
          <w:p w14:paraId="4C7AF039" w14:textId="77777777" w:rsidR="00BA7CD9" w:rsidRPr="00BA7CD9" w:rsidRDefault="00BA7CD9" w:rsidP="00BA7CD9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3B780F01" w14:textId="79F43ACB" w:rsidR="00067725" w:rsidRDefault="00067725" w:rsidP="00C94D2B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</w:rPr>
              <w:t>(</w:t>
            </w:r>
            <w:r w:rsidR="00BA7CD9">
              <w:rPr>
                <w:color w:val="161718" w:themeColor="text1"/>
                <w:sz w:val="24"/>
                <w:szCs w:val="24"/>
              </w:rPr>
              <w:t>a</w:t>
            </w:r>
            <w:r>
              <w:rPr>
                <w:color w:val="161718" w:themeColor="text1"/>
                <w:sz w:val="24"/>
                <w:szCs w:val="24"/>
              </w:rPr>
              <w:t xml:space="preserve">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 таблици според изискванията</w:t>
            </w:r>
          </w:p>
          <w:p w14:paraId="1B1F3168" w14:textId="77777777" w:rsidR="00C94D2B" w:rsidRDefault="00067725" w:rsidP="00067725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 w:rsidR="00BA7CD9">
              <w:rPr>
                <w:color w:val="161718" w:themeColor="text1"/>
                <w:sz w:val="24"/>
                <w:szCs w:val="24"/>
              </w:rPr>
              <w:t>b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). Създаване на връзки между таблиците</w:t>
            </w:r>
          </w:p>
          <w:p w14:paraId="5035E5F1" w14:textId="34214D93" w:rsidR="00F71EB6" w:rsidRPr="00F71EB6" w:rsidRDefault="00F71EB6" w:rsidP="00067725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(с). Задаване на заявки към базата данни </w:t>
            </w:r>
            <w:r>
              <w:rPr>
                <w:color w:val="161718" w:themeColor="text1"/>
                <w:sz w:val="24"/>
                <w:szCs w:val="24"/>
              </w:rPr>
              <w:t xml:space="preserve">,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които потребителят ще използва .</w:t>
            </w:r>
          </w:p>
        </w:tc>
        <w:tc>
          <w:tcPr>
            <w:tcW w:w="1456" w:type="dxa"/>
          </w:tcPr>
          <w:p w14:paraId="3EC3337B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2001" w:type="dxa"/>
          </w:tcPr>
          <w:p w14:paraId="2F4339EA" w14:textId="77777777" w:rsidR="0032563E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3</w:t>
            </w:r>
            <w:r>
              <w:rPr>
                <w:color w:val="161718" w:themeColor="text1"/>
                <w:sz w:val="24"/>
                <w:szCs w:val="24"/>
              </w:rPr>
              <w:t>(b)</w:t>
            </w:r>
          </w:p>
          <w:p w14:paraId="5C7E95E2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</w:p>
          <w:p w14:paraId="466DF8C3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4</w:t>
            </w:r>
          </w:p>
          <w:p w14:paraId="190E9204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</w:p>
          <w:p w14:paraId="45878E9F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</w:p>
          <w:p w14:paraId="5364701B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4(a)</w:t>
            </w:r>
          </w:p>
          <w:p w14:paraId="54FD8391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</w:p>
          <w:p w14:paraId="619AC2DC" w14:textId="00BC21B8" w:rsidR="00D74794" w:rsidRP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4(b)</w:t>
            </w:r>
          </w:p>
        </w:tc>
        <w:tc>
          <w:tcPr>
            <w:tcW w:w="1138" w:type="dxa"/>
          </w:tcPr>
          <w:p w14:paraId="09324F36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6A15838F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F71EB6" w14:paraId="7E618CF6" w14:textId="77777777" w:rsidTr="003B7DC4">
        <w:trPr>
          <w:trHeight w:val="2119"/>
        </w:trPr>
        <w:tc>
          <w:tcPr>
            <w:tcW w:w="3690" w:type="dxa"/>
          </w:tcPr>
          <w:p w14:paraId="361C384A" w14:textId="464D9A47" w:rsidR="00C94D2B" w:rsidRDefault="00C94D2B" w:rsidP="00C94D2B">
            <w:pPr>
              <w:pStyle w:val="ListParagraph"/>
              <w:numPr>
                <w:ilvl w:val="0"/>
                <w:numId w:val="10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lastRenderedPageBreak/>
              <w:t>Планиране на бизнес логика</w:t>
            </w:r>
          </w:p>
          <w:p w14:paraId="2A24812B" w14:textId="40381F4E" w:rsidR="00067725" w:rsidRDefault="00067725" w:rsidP="00067725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(а). Създаване на връзка между базата данни и </w:t>
            </w:r>
            <w:r w:rsidR="00BA7CD9">
              <w:rPr>
                <w:color w:val="161718" w:themeColor="text1"/>
                <w:sz w:val="24"/>
                <w:szCs w:val="24"/>
                <w:lang w:val="bg-BG"/>
              </w:rPr>
              <w:t>контролерите.</w:t>
            </w:r>
          </w:p>
          <w:p w14:paraId="18A69AAF" w14:textId="2FD6BFF5" w:rsidR="00BA7CD9" w:rsidRDefault="00BA7CD9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>
              <w:rPr>
                <w:color w:val="161718" w:themeColor="text1"/>
                <w:sz w:val="24"/>
                <w:szCs w:val="24"/>
              </w:rPr>
              <w:t xml:space="preserve">b).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 функции за взаимодействие между потребителя и базата данни .</w:t>
            </w:r>
          </w:p>
          <w:p w14:paraId="5C8EE827" w14:textId="77777777" w:rsidR="00ED7F24" w:rsidRPr="00ED7F24" w:rsidRDefault="00ED7F24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7CC877BC" w14:textId="77777777" w:rsidR="0032563E" w:rsidRDefault="0032563E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456" w:type="dxa"/>
          </w:tcPr>
          <w:p w14:paraId="07011732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66696ED4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3D279CCA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4(c)</w:t>
            </w:r>
          </w:p>
          <w:p w14:paraId="0562E99C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</w:p>
          <w:p w14:paraId="31A650DF" w14:textId="78A13510" w:rsidR="00D74794" w:rsidRP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5(a)</w:t>
            </w:r>
          </w:p>
        </w:tc>
        <w:tc>
          <w:tcPr>
            <w:tcW w:w="2001" w:type="dxa"/>
          </w:tcPr>
          <w:p w14:paraId="5479524D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138" w:type="dxa"/>
          </w:tcPr>
          <w:p w14:paraId="4D574544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28090DC2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ED7F24" w14:paraId="70AC5EF3" w14:textId="77777777" w:rsidTr="003B7DC4">
        <w:trPr>
          <w:trHeight w:val="2119"/>
        </w:trPr>
        <w:tc>
          <w:tcPr>
            <w:tcW w:w="3690" w:type="dxa"/>
          </w:tcPr>
          <w:p w14:paraId="47D7AFFF" w14:textId="77777777" w:rsidR="00ED7F24" w:rsidRDefault="00ED7F24" w:rsidP="00ED7F24">
            <w:pPr>
              <w:pStyle w:val="ListParagraph"/>
              <w:numPr>
                <w:ilvl w:val="0"/>
                <w:numId w:val="10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 w:rsidRPr="00C94D2B">
              <w:rPr>
                <w:color w:val="161718" w:themeColor="text1"/>
                <w:sz w:val="24"/>
                <w:szCs w:val="24"/>
                <w:lang w:val="bg-BG"/>
              </w:rPr>
              <w:t>Планиране на потребителския интерфейс</w:t>
            </w:r>
          </w:p>
          <w:p w14:paraId="38879C5C" w14:textId="77777777" w:rsidR="00ED7F24" w:rsidRDefault="00ED7F24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(а). Създаване на дизайн на потребителския интерфейс</w:t>
            </w:r>
          </w:p>
          <w:p w14:paraId="45863D47" w14:textId="45FD324D" w:rsidR="00ED7F24" w:rsidRPr="00067725" w:rsidRDefault="00ED7F24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>
              <w:rPr>
                <w:color w:val="161718" w:themeColor="text1"/>
                <w:sz w:val="24"/>
                <w:szCs w:val="24"/>
              </w:rPr>
              <w:t xml:space="preserve">b).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</w:t>
            </w:r>
            <w:r w:rsidR="00E46BB9">
              <w:rPr>
                <w:color w:val="161718" w:themeColor="text1"/>
                <w:sz w:val="24"/>
                <w:szCs w:val="24"/>
                <w:lang w:val="bg-BG"/>
              </w:rPr>
              <w:t xml:space="preserve"> дизайн на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 контролери</w:t>
            </w:r>
          </w:p>
          <w:p w14:paraId="1C10DA36" w14:textId="77777777" w:rsidR="00ED7F24" w:rsidRDefault="00ED7F24" w:rsidP="00ED7F24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456" w:type="dxa"/>
          </w:tcPr>
          <w:p w14:paraId="5410F541" w14:textId="3FB1C9C7" w:rsidR="00D74794" w:rsidRP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3(c)</w:t>
            </w:r>
          </w:p>
          <w:p w14:paraId="1CE317D8" w14:textId="77777777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  <w:p w14:paraId="4D900795" w14:textId="299D917C" w:rsid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2001" w:type="dxa"/>
          </w:tcPr>
          <w:p w14:paraId="297FC149" w14:textId="77777777" w:rsidR="00ED7F24" w:rsidRDefault="00ED7F2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138" w:type="dxa"/>
          </w:tcPr>
          <w:p w14:paraId="2526E56A" w14:textId="77777777" w:rsidR="00ED7F24" w:rsidRDefault="00ED7F2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603BC974" w14:textId="77777777" w:rsidR="00ED7F24" w:rsidRDefault="00ED7F24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F71EB6" w14:paraId="11583288" w14:textId="77777777" w:rsidTr="003B7DC4">
        <w:trPr>
          <w:trHeight w:val="2415"/>
        </w:trPr>
        <w:tc>
          <w:tcPr>
            <w:tcW w:w="3690" w:type="dxa"/>
          </w:tcPr>
          <w:p w14:paraId="6E706396" w14:textId="77777777" w:rsidR="00F71EB6" w:rsidRDefault="00F71EB6" w:rsidP="00F71EB6">
            <w:pPr>
              <w:pStyle w:val="ListParagraph"/>
              <w:numPr>
                <w:ilvl w:val="0"/>
                <w:numId w:val="10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 защита на софтуера</w:t>
            </w:r>
          </w:p>
          <w:p w14:paraId="68A95824" w14:textId="77777777" w:rsidR="00F71EB6" w:rsidRDefault="00F71EB6" w:rsidP="00F71EB6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(а). Тестване на софтуера </w:t>
            </w:r>
          </w:p>
          <w:p w14:paraId="43A75796" w14:textId="77777777" w:rsidR="00F71EB6" w:rsidRDefault="00F71EB6" w:rsidP="00F71EB6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>
              <w:rPr>
                <w:color w:val="161718" w:themeColor="text1"/>
                <w:sz w:val="24"/>
                <w:szCs w:val="24"/>
              </w:rPr>
              <w:t xml:space="preserve">b).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К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оригиране</w:t>
            </w:r>
            <w:proofErr w:type="spellEnd"/>
            <w:r w:rsidRPr="00D42481">
              <w:rPr>
                <w:color w:val="161718" w:themeColor="text1"/>
                <w:sz w:val="24"/>
                <w:szCs w:val="24"/>
              </w:rPr>
              <w:t xml:space="preserve"> и 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предотвратяване</w:t>
            </w:r>
            <w:proofErr w:type="spellEnd"/>
            <w:r w:rsidRPr="00D42481">
              <w:rPr>
                <w:color w:val="161718" w:themeColor="text1"/>
                <w:sz w:val="24"/>
                <w:szCs w:val="24"/>
              </w:rPr>
              <w:t xml:space="preserve"> 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на</w:t>
            </w:r>
            <w:proofErr w:type="spellEnd"/>
            <w:r w:rsidRPr="00D42481">
              <w:rPr>
                <w:color w:val="161718" w:themeColor="text1"/>
                <w:sz w:val="24"/>
                <w:szCs w:val="24"/>
              </w:rPr>
              <w:t xml:space="preserve"> 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проблеми</w:t>
            </w:r>
            <w:proofErr w:type="spellEnd"/>
            <w:r w:rsidRPr="00D42481">
              <w:rPr>
                <w:color w:val="161718" w:themeColor="text1"/>
                <w:sz w:val="24"/>
                <w:szCs w:val="24"/>
              </w:rPr>
              <w:t xml:space="preserve"> 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със</w:t>
            </w:r>
            <w:proofErr w:type="spellEnd"/>
            <w:r w:rsidRPr="00D42481">
              <w:rPr>
                <w:color w:val="161718" w:themeColor="text1"/>
                <w:sz w:val="24"/>
                <w:szCs w:val="24"/>
              </w:rPr>
              <w:t xml:space="preserve"> </w:t>
            </w:r>
            <w:proofErr w:type="spellStart"/>
            <w:r w:rsidRPr="00D42481">
              <w:rPr>
                <w:color w:val="161718" w:themeColor="text1"/>
                <w:sz w:val="24"/>
                <w:szCs w:val="24"/>
              </w:rPr>
              <w:t>сигурността</w:t>
            </w:r>
            <w:proofErr w:type="spellEnd"/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 .</w:t>
            </w:r>
          </w:p>
          <w:p w14:paraId="7F69B020" w14:textId="2603A21C" w:rsidR="00C94D2B" w:rsidRPr="00C94D2B" w:rsidRDefault="00C94D2B" w:rsidP="00F71EB6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456" w:type="dxa"/>
          </w:tcPr>
          <w:p w14:paraId="1496B815" w14:textId="139AEC4C" w:rsidR="0032563E" w:rsidRP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3</w:t>
            </w:r>
          </w:p>
        </w:tc>
        <w:tc>
          <w:tcPr>
            <w:tcW w:w="2001" w:type="dxa"/>
          </w:tcPr>
          <w:p w14:paraId="7520CC3A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138" w:type="dxa"/>
          </w:tcPr>
          <w:p w14:paraId="0647BBAB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08F7467F" w14:textId="77777777" w:rsidR="0032563E" w:rsidRDefault="0032563E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  <w:tr w:rsidR="00BA7CD9" w14:paraId="33DF8B20" w14:textId="77777777" w:rsidTr="003B7DC4">
        <w:trPr>
          <w:trHeight w:val="45"/>
        </w:trPr>
        <w:tc>
          <w:tcPr>
            <w:tcW w:w="3690" w:type="dxa"/>
          </w:tcPr>
          <w:p w14:paraId="0F1D9783" w14:textId="77777777" w:rsidR="00D42481" w:rsidRDefault="00F71EB6" w:rsidP="00F71EB6">
            <w:pPr>
              <w:pStyle w:val="ListParagraph"/>
              <w:numPr>
                <w:ilvl w:val="0"/>
                <w:numId w:val="10"/>
              </w:num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Документация на проекта</w:t>
            </w:r>
          </w:p>
          <w:p w14:paraId="26112385" w14:textId="3732465B" w:rsidR="00F71EB6" w:rsidRDefault="00F71EB6" w:rsidP="00F71EB6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(а). </w:t>
            </w:r>
            <w:r w:rsidR="00E46BB9">
              <w:rPr>
                <w:color w:val="161718" w:themeColor="text1"/>
                <w:sz w:val="24"/>
                <w:szCs w:val="24"/>
                <w:lang w:val="bg-BG"/>
              </w:rPr>
              <w:t>Р</w:t>
            </w:r>
            <w:r w:rsidR="00E46BB9" w:rsidRPr="00E46BB9">
              <w:rPr>
                <w:color w:val="161718" w:themeColor="text1"/>
                <w:sz w:val="24"/>
                <w:szCs w:val="24"/>
                <w:lang w:val="bg-BG"/>
              </w:rPr>
              <w:t>ъководств</w:t>
            </w:r>
            <w:r w:rsidR="00E46BB9">
              <w:rPr>
                <w:color w:val="161718" w:themeColor="text1"/>
                <w:sz w:val="24"/>
                <w:szCs w:val="24"/>
                <w:lang w:val="bg-BG"/>
              </w:rPr>
              <w:t>о</w:t>
            </w:r>
            <w:r w:rsidR="00E46BB9" w:rsidRPr="00E46BB9">
              <w:rPr>
                <w:color w:val="161718" w:themeColor="text1"/>
                <w:sz w:val="24"/>
                <w:szCs w:val="24"/>
                <w:lang w:val="bg-BG"/>
              </w:rPr>
              <w:t xml:space="preserve"> за потребителя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 xml:space="preserve"> на софтуера за използване .</w:t>
            </w:r>
          </w:p>
          <w:p w14:paraId="12A190EE" w14:textId="24B68152" w:rsidR="00F71EB6" w:rsidRPr="00F71EB6" w:rsidRDefault="00F71EB6" w:rsidP="00F71EB6">
            <w:pPr>
              <w:pStyle w:val="ListParagraph"/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  <w:r>
              <w:rPr>
                <w:color w:val="161718" w:themeColor="text1"/>
                <w:sz w:val="24"/>
                <w:szCs w:val="24"/>
                <w:lang w:val="bg-BG"/>
              </w:rPr>
              <w:t>(</w:t>
            </w:r>
            <w:r>
              <w:rPr>
                <w:color w:val="161718" w:themeColor="text1"/>
                <w:sz w:val="24"/>
                <w:szCs w:val="24"/>
              </w:rPr>
              <w:t xml:space="preserve">b). </w:t>
            </w:r>
            <w:r>
              <w:rPr>
                <w:color w:val="161718" w:themeColor="text1"/>
                <w:sz w:val="24"/>
                <w:szCs w:val="24"/>
                <w:lang w:val="bg-BG"/>
              </w:rPr>
              <w:t>Създаване на бюджет на проекта .</w:t>
            </w:r>
          </w:p>
        </w:tc>
        <w:tc>
          <w:tcPr>
            <w:tcW w:w="1456" w:type="dxa"/>
          </w:tcPr>
          <w:p w14:paraId="5B41BDAC" w14:textId="3967E5D1" w:rsidR="00BA7CD9" w:rsidRPr="00D74794" w:rsidRDefault="00D74794" w:rsidP="00600E04">
            <w:pPr>
              <w:spacing w:after="200"/>
              <w:rPr>
                <w:color w:val="161718" w:themeColor="text1"/>
                <w:sz w:val="24"/>
                <w:szCs w:val="24"/>
              </w:rPr>
            </w:pPr>
            <w:r>
              <w:rPr>
                <w:color w:val="161718" w:themeColor="text1"/>
                <w:sz w:val="24"/>
                <w:szCs w:val="24"/>
              </w:rPr>
              <w:t>1</w:t>
            </w:r>
          </w:p>
        </w:tc>
        <w:tc>
          <w:tcPr>
            <w:tcW w:w="2001" w:type="dxa"/>
          </w:tcPr>
          <w:p w14:paraId="041646B4" w14:textId="77777777" w:rsidR="00BA7CD9" w:rsidRDefault="00BA7CD9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138" w:type="dxa"/>
          </w:tcPr>
          <w:p w14:paraId="65A32B59" w14:textId="77777777" w:rsidR="00BA7CD9" w:rsidRDefault="00BA7CD9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  <w:tc>
          <w:tcPr>
            <w:tcW w:w="1305" w:type="dxa"/>
          </w:tcPr>
          <w:p w14:paraId="3FC2EBDE" w14:textId="77777777" w:rsidR="00BA7CD9" w:rsidRDefault="00BA7CD9" w:rsidP="00600E04">
            <w:pPr>
              <w:spacing w:after="200"/>
              <w:rPr>
                <w:color w:val="161718" w:themeColor="text1"/>
                <w:sz w:val="24"/>
                <w:szCs w:val="24"/>
                <w:lang w:val="bg-BG"/>
              </w:rPr>
            </w:pPr>
          </w:p>
        </w:tc>
      </w:tr>
    </w:tbl>
    <w:p w14:paraId="6A52B5BE" w14:textId="02132EC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4F5C888" w14:textId="541ACD25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33CD6B7" w14:textId="7005EEE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EAA7473" w14:textId="5562499E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73BE42" wp14:editId="1AC63FD6">
                <wp:simplePos x="0" y="0"/>
                <wp:positionH relativeFrom="column">
                  <wp:posOffset>410893</wp:posOffset>
                </wp:positionH>
                <wp:positionV relativeFrom="paragraph">
                  <wp:posOffset>-323459</wp:posOffset>
                </wp:positionV>
                <wp:extent cx="1945444" cy="1751134"/>
                <wp:effectExtent l="38100" t="0" r="17145" b="5905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5444" cy="1751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574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32.35pt;margin-top:-25.45pt;width:153.2pt;height:137.9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" strokecolor="#9b053a [3044]">
                <v:stroke endarrow="block"/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22013F" wp14:editId="670FB748">
                <wp:simplePos x="0" y="0"/>
                <wp:positionH relativeFrom="column">
                  <wp:posOffset>1339361</wp:posOffset>
                </wp:positionH>
                <wp:positionV relativeFrom="paragraph">
                  <wp:posOffset>187569</wp:posOffset>
                </wp:positionV>
                <wp:extent cx="1305364" cy="1169621"/>
                <wp:effectExtent l="38100" t="0" r="28575" b="5016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5364" cy="11696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162ED" id="Straight Arrow Connector 42" o:spid="_x0000_s1026" type="#_x0000_t32" style="position:absolute;margin-left:105.45pt;margin-top:14.75pt;width:102.8pt;height:92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E1E459" wp14:editId="6413A606">
                <wp:simplePos x="0" y="0"/>
                <wp:positionH relativeFrom="column">
                  <wp:posOffset>3910818</wp:posOffset>
                </wp:positionH>
                <wp:positionV relativeFrom="paragraph">
                  <wp:posOffset>197045</wp:posOffset>
                </wp:positionV>
                <wp:extent cx="76200" cy="1265604"/>
                <wp:effectExtent l="0" t="0" r="76200" b="4889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265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538BD" id="Straight Arrow Connector 54" o:spid="_x0000_s1026" type="#_x0000_t32" style="position:absolute;margin-left:307.95pt;margin-top:15.5pt;width:6pt;height:99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BC4C27" wp14:editId="4FDD0F93">
                <wp:simplePos x="0" y="0"/>
                <wp:positionH relativeFrom="column">
                  <wp:posOffset>2883437</wp:posOffset>
                </wp:positionH>
                <wp:positionV relativeFrom="paragraph">
                  <wp:posOffset>211113</wp:posOffset>
                </wp:positionV>
                <wp:extent cx="394335" cy="1215927"/>
                <wp:effectExtent l="38100" t="0" r="24765" b="6096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335" cy="1215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86A6E" id="Straight Arrow Connector 43" o:spid="_x0000_s1026" type="#_x0000_t32" style="position:absolute;margin-left:227.05pt;margin-top:16.6pt;width:31.05pt;height:95.7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D898AB" wp14:editId="684A6E86">
                <wp:simplePos x="0" y="0"/>
                <wp:positionH relativeFrom="column">
                  <wp:posOffset>3943838</wp:posOffset>
                </wp:positionH>
                <wp:positionV relativeFrom="paragraph">
                  <wp:posOffset>-316424</wp:posOffset>
                </wp:positionV>
                <wp:extent cx="1246554" cy="1785668"/>
                <wp:effectExtent l="0" t="0" r="67945" b="6223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6554" cy="1785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31EF0" id="Straight Arrow Connector 44" o:spid="_x0000_s1026" type="#_x0000_t32" style="position:absolute;margin-left:310.55pt;margin-top:-24.9pt;width:98.15pt;height:14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" strokecolor="#9b053a [3044]">
                <v:stroke endarrow="block"/>
              </v:shape>
            </w:pict>
          </mc:Fallback>
        </mc:AlternateContent>
      </w:r>
      <w:r w:rsidR="002B19A8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A2C7B0" wp14:editId="6E9E7CEB">
                <wp:simplePos x="0" y="0"/>
                <wp:positionH relativeFrom="margin">
                  <wp:align>center</wp:align>
                </wp:positionH>
                <wp:positionV relativeFrom="paragraph">
                  <wp:posOffset>-616340</wp:posOffset>
                </wp:positionV>
                <wp:extent cx="1587500" cy="806450"/>
                <wp:effectExtent l="0" t="0" r="12700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E07E58" w14:textId="4565AD9D" w:rsidR="002B19A8" w:rsidRPr="002B19A8" w:rsidRDefault="002B19A8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>
                              <w:rPr>
                                <w:color w:val="161718" w:themeColor="text1"/>
                                <w:lang w:val="bg-BG"/>
                              </w:rPr>
                              <w:t xml:space="preserve">Система </w:t>
                            </w:r>
                            <w:r>
                              <w:rPr>
                                <w:color w:val="161718" w:themeColor="text1"/>
                                <w:lang w:val="bg-BG"/>
                              </w:rPr>
                              <w:t>за управление на задачите между няколко човека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2C7B0" id="Text Box 19" o:spid="_x0000_s1031" type="#_x0000_t202" style="position:absolute;margin-left:0;margin-top:-48.55pt;width:125pt;height:63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" fillcolor="white [3201]" strokeweight=".5pt">
                <v:textbox>
                  <w:txbxContent>
                    <w:p w14:paraId="35E07E58" w14:textId="4565AD9D" w:rsidR="002B19A8" w:rsidRPr="002B19A8" w:rsidRDefault="002B19A8">
                      <w:pPr>
                        <w:rPr>
                          <w:color w:val="161718" w:themeColor="text1"/>
                          <w:lang w:val="bg-BG"/>
                        </w:rPr>
                      </w:pPr>
                      <w:r>
                        <w:rPr>
                          <w:color w:val="161718" w:themeColor="text1"/>
                          <w:lang w:val="bg-BG"/>
                        </w:rPr>
                        <w:t>Система за управление на задачите между няколко човека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FC735" w14:textId="3D67E252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D976DC0" w14:textId="763E055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389EFE3" w14:textId="1B620FE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D03D852" w14:textId="4543339B" w:rsidR="007E23EC" w:rsidRDefault="00A030AC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7A38EF" wp14:editId="3E1F8ABD">
                <wp:simplePos x="0" y="0"/>
                <wp:positionH relativeFrom="page">
                  <wp:align>left</wp:align>
                </wp:positionH>
                <wp:positionV relativeFrom="paragraph">
                  <wp:posOffset>140286</wp:posOffset>
                </wp:positionV>
                <wp:extent cx="1202690" cy="1047506"/>
                <wp:effectExtent l="0" t="0" r="16510" b="1968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690" cy="1047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F0CEA" w14:textId="77777777" w:rsidR="002B19A8" w:rsidRPr="002B19A8" w:rsidRDefault="002B19A8" w:rsidP="002B19A8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Планиране 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на технологията , която ще реализира проекта</w:t>
                            </w:r>
                          </w:p>
                          <w:p w14:paraId="6146D789" w14:textId="77777777" w:rsidR="002B19A8" w:rsidRDefault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A38EF" id="Text Box 21" o:spid="_x0000_s1032" type="#_x0000_t202" style="position:absolute;margin-left:0;margin-top:11.05pt;width:94.7pt;height:82.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" fillcolor="white [3201]" strokeweight=".5pt">
                <v:textbox>
                  <w:txbxContent>
                    <w:p w14:paraId="1AFF0CEA" w14:textId="77777777" w:rsidR="002B19A8" w:rsidRPr="002B19A8" w:rsidRDefault="002B19A8" w:rsidP="002B19A8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Планиране на технологията , която ще реализира проекта</w:t>
                      </w:r>
                    </w:p>
                    <w:p w14:paraId="6146D789" w14:textId="77777777" w:rsidR="002B19A8" w:rsidRDefault="002B19A8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FCB6D3" wp14:editId="7F3B6BFD">
                <wp:simplePos x="0" y="0"/>
                <wp:positionH relativeFrom="margin">
                  <wp:posOffset>5008098</wp:posOffset>
                </wp:positionH>
                <wp:positionV relativeFrom="paragraph">
                  <wp:posOffset>154354</wp:posOffset>
                </wp:positionV>
                <wp:extent cx="1209822" cy="949569"/>
                <wp:effectExtent l="0" t="0" r="28575" b="2222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822" cy="949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7E5F89" w14:textId="77777777" w:rsidR="00E83F4A" w:rsidRPr="00E83F4A" w:rsidRDefault="00E83F4A" w:rsidP="00E83F4A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Планиране 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на потребителския интерфейс</w:t>
                            </w:r>
                          </w:p>
                          <w:p w14:paraId="1AF84D41" w14:textId="77777777" w:rsidR="002A4CFD" w:rsidRDefault="002A4CFD" w:rsidP="002A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B6D3" id="Text Box 33" o:spid="_x0000_s1033" type="#_x0000_t202" style="position:absolute;margin-left:394.35pt;margin-top:12.15pt;width:95.25pt;height:74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" fillcolor="white [3201]" strokeweight=".5pt">
                <v:textbox>
                  <w:txbxContent>
                    <w:p w14:paraId="447E5F89" w14:textId="77777777" w:rsidR="00E83F4A" w:rsidRPr="00E83F4A" w:rsidRDefault="00E83F4A" w:rsidP="00E83F4A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Планиране на потребителския интерфейс</w:t>
                      </w:r>
                    </w:p>
                    <w:p w14:paraId="1AF84D41" w14:textId="77777777" w:rsidR="002A4CFD" w:rsidRDefault="002A4CFD" w:rsidP="002A4CFD"/>
                  </w:txbxContent>
                </v:textbox>
                <w10:wrap anchorx="margin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A28B2A6" wp14:editId="4A065B92">
                <wp:simplePos x="0" y="0"/>
                <wp:positionH relativeFrom="margin">
                  <wp:posOffset>3629464</wp:posOffset>
                </wp:positionH>
                <wp:positionV relativeFrom="paragraph">
                  <wp:posOffset>140286</wp:posOffset>
                </wp:positionV>
                <wp:extent cx="1202299" cy="984446"/>
                <wp:effectExtent l="0" t="0" r="17145" b="2540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299" cy="984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82D8FC" w14:textId="77777777" w:rsidR="00E83F4A" w:rsidRPr="00E83F4A" w:rsidRDefault="00E83F4A" w:rsidP="00E83F4A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Създаване 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на защита на софтуера</w:t>
                            </w:r>
                          </w:p>
                          <w:p w14:paraId="4C05C0E6" w14:textId="77777777" w:rsidR="00E83F4A" w:rsidRDefault="00E83F4A" w:rsidP="00E83F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8B2A6" id="Text Box 49" o:spid="_x0000_s1034" type="#_x0000_t202" style="position:absolute;margin-left:285.8pt;margin-top:11.05pt;width:94.65pt;height:77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" fillcolor="white [3201]" strokeweight=".5pt">
                <v:textbox>
                  <w:txbxContent>
                    <w:p w14:paraId="6882D8FC" w14:textId="77777777" w:rsidR="00E83F4A" w:rsidRPr="00E83F4A" w:rsidRDefault="00E83F4A" w:rsidP="00E83F4A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Създаване на защита на софтуера</w:t>
                      </w:r>
                    </w:p>
                    <w:p w14:paraId="4C05C0E6" w14:textId="77777777" w:rsidR="00E83F4A" w:rsidRDefault="00E83F4A" w:rsidP="00E83F4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843554" wp14:editId="192FA726">
                <wp:simplePos x="0" y="0"/>
                <wp:positionH relativeFrom="column">
                  <wp:posOffset>2187526</wp:posOffset>
                </wp:positionH>
                <wp:positionV relativeFrom="paragraph">
                  <wp:posOffset>147320</wp:posOffset>
                </wp:positionV>
                <wp:extent cx="1251585" cy="1005840"/>
                <wp:effectExtent l="0" t="0" r="24765" b="2286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4A8A8" w14:textId="77777777" w:rsidR="002A4CFD" w:rsidRPr="002A4CFD" w:rsidRDefault="002A4CFD" w:rsidP="002A4CFD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Планиране </w:t>
                            </w: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на бизнес логика</w:t>
                            </w:r>
                          </w:p>
                          <w:p w14:paraId="6CA98A66" w14:textId="77777777" w:rsidR="002B19A8" w:rsidRDefault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43554" id="Text Box 22" o:spid="_x0000_s1035" type="#_x0000_t202" style="position:absolute;margin-left:172.25pt;margin-top:11.6pt;width:98.55pt;height:7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" fillcolor="white [3201]" strokeweight=".5pt">
                <v:textbox>
                  <w:txbxContent>
                    <w:p w14:paraId="0324A8A8" w14:textId="77777777" w:rsidR="002A4CFD" w:rsidRPr="002A4CFD" w:rsidRDefault="002A4CFD" w:rsidP="002A4CFD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A4CFD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Планиране на бизнес логика</w:t>
                      </w:r>
                    </w:p>
                    <w:p w14:paraId="6CA98A66" w14:textId="77777777" w:rsidR="002B19A8" w:rsidRDefault="002B19A8"/>
                  </w:txbxContent>
                </v:textbox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2AA2F" wp14:editId="6B034DC0">
                <wp:simplePos x="0" y="0"/>
                <wp:positionH relativeFrom="margin">
                  <wp:posOffset>717452</wp:posOffset>
                </wp:positionH>
                <wp:positionV relativeFrom="paragraph">
                  <wp:posOffset>133252</wp:posOffset>
                </wp:positionV>
                <wp:extent cx="1251585" cy="1054540"/>
                <wp:effectExtent l="0" t="0" r="24765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105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A316B0" w14:textId="77777777" w:rsidR="002B19A8" w:rsidRPr="002B19A8" w:rsidRDefault="002B19A8" w:rsidP="002B19A8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Планиране 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на дизайна на база данни</w:t>
                            </w:r>
                          </w:p>
                          <w:p w14:paraId="042896C4" w14:textId="77777777" w:rsidR="002B19A8" w:rsidRDefault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2AA2F" id="Text Box 23" o:spid="_x0000_s1036" type="#_x0000_t202" style="position:absolute;margin-left:56.5pt;margin-top:10.5pt;width:98.55pt;height:83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" fillcolor="white [3201]" strokeweight=".5pt">
                <v:textbox>
                  <w:txbxContent>
                    <w:p w14:paraId="0CA316B0" w14:textId="77777777" w:rsidR="002B19A8" w:rsidRPr="002B19A8" w:rsidRDefault="002B19A8" w:rsidP="002B19A8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Планиране на дизайна на база данни</w:t>
                      </w:r>
                    </w:p>
                    <w:p w14:paraId="042896C4" w14:textId="77777777" w:rsidR="002B19A8" w:rsidRDefault="002B19A8"/>
                  </w:txbxContent>
                </v:textbox>
                <w10:wrap anchorx="margin"/>
              </v:shape>
            </w:pict>
          </mc:Fallback>
        </mc:AlternateContent>
      </w:r>
    </w:p>
    <w:p w14:paraId="735D1386" w14:textId="518C8D7E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2EA9107" w14:textId="1120DC1F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9F1D19" wp14:editId="5ECEAE80">
                <wp:simplePos x="0" y="0"/>
                <wp:positionH relativeFrom="column">
                  <wp:posOffset>3288324</wp:posOffset>
                </wp:positionH>
                <wp:positionV relativeFrom="paragraph">
                  <wp:posOffset>59788</wp:posOffset>
                </wp:positionV>
                <wp:extent cx="45719" cy="3615397"/>
                <wp:effectExtent l="76200" t="0" r="50165" b="6159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6153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88C8" id="Straight Arrow Connector 40" o:spid="_x0000_s1026" type="#_x0000_t32" style="position:absolute;margin-left:258.9pt;margin-top:4.7pt;width:3.6pt;height:284.7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" strokecolor="#9b053a [3044]">
                <v:stroke endarrow="block"/>
              </v:shape>
            </w:pict>
          </mc:Fallback>
        </mc:AlternateContent>
      </w:r>
      <w:r w:rsidRP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3731B1" wp14:editId="31466651">
                <wp:simplePos x="0" y="0"/>
                <wp:positionH relativeFrom="margin">
                  <wp:posOffset>2581422</wp:posOffset>
                </wp:positionH>
                <wp:positionV relativeFrom="paragraph">
                  <wp:posOffset>73855</wp:posOffset>
                </wp:positionV>
                <wp:extent cx="203981" cy="3594296"/>
                <wp:effectExtent l="76200" t="0" r="24765" b="635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981" cy="3594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F39DD" id="Straight Arrow Connector 41" o:spid="_x0000_s1026" type="#_x0000_t32" style="position:absolute;margin-left:203.25pt;margin-top:5.8pt;width:16.05pt;height:283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" strokecolor="#9b053a [3044]">
                <v:stroke endarrow="block"/>
                <w10:wrap anchorx="margin"/>
              </v:shape>
            </w:pict>
          </mc:Fallback>
        </mc:AlternateContent>
      </w:r>
      <w:r w:rsidRP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9B2577" wp14:editId="4BA610C4">
                <wp:simplePos x="0" y="0"/>
                <wp:positionH relativeFrom="column">
                  <wp:posOffset>1631853</wp:posOffset>
                </wp:positionH>
                <wp:positionV relativeFrom="paragraph">
                  <wp:posOffset>193431</wp:posOffset>
                </wp:positionV>
                <wp:extent cx="274320" cy="3495235"/>
                <wp:effectExtent l="57150" t="0" r="30480" b="4826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3495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37F28" id="Straight Arrow Connector 37" o:spid="_x0000_s1026" type="#_x0000_t32" style="position:absolute;margin-left:128.5pt;margin-top:15.25pt;width:21.6pt;height:275.2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" strokecolor="#9b053a [3044]">
                <v:stroke endarrow="block"/>
              </v:shape>
            </w:pict>
          </mc:Fallback>
        </mc:AlternateContent>
      </w:r>
      <w:r w:rsidRP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667536" wp14:editId="7EB31245">
                <wp:simplePos x="0" y="0"/>
                <wp:positionH relativeFrom="margin">
                  <wp:posOffset>1273126</wp:posOffset>
                </wp:positionH>
                <wp:positionV relativeFrom="paragraph">
                  <wp:posOffset>186397</wp:posOffset>
                </wp:positionV>
                <wp:extent cx="98474" cy="3502269"/>
                <wp:effectExtent l="76200" t="0" r="34925" b="603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474" cy="3502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18B2" id="Straight Arrow Connector 38" o:spid="_x0000_s1026" type="#_x0000_t32" style="position:absolute;margin-left:100.25pt;margin-top:14.7pt;width:7.75pt;height:275.7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" strokecolor="#9b053a [3044]">
                <v:stroke endarrow="block"/>
                <w10:wrap anchorx="margin"/>
              </v:shape>
            </w:pict>
          </mc:Fallback>
        </mc:AlternateContent>
      </w:r>
      <w:r w:rsidRP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BA3F86" wp14:editId="20682013">
                <wp:simplePos x="0" y="0"/>
                <wp:positionH relativeFrom="column">
                  <wp:posOffset>696351</wp:posOffset>
                </wp:positionH>
                <wp:positionV relativeFrom="paragraph">
                  <wp:posOffset>221566</wp:posOffset>
                </wp:positionV>
                <wp:extent cx="189914" cy="3467686"/>
                <wp:effectExtent l="76200" t="0" r="19685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914" cy="3467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22DCD" id="Straight Arrow Connector 39" o:spid="_x0000_s1026" type="#_x0000_t32" style="position:absolute;margin-left:54.85pt;margin-top:17.45pt;width:14.95pt;height:273.0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" strokecolor="#9b053a [3044]">
                <v:stroke endarrow="block"/>
              </v:shape>
            </w:pict>
          </mc:Fallback>
        </mc:AlternateContent>
      </w:r>
    </w:p>
    <w:p w14:paraId="74A7923B" w14:textId="34A94C88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C81511" wp14:editId="027356E4">
                <wp:simplePos x="0" y="0"/>
                <wp:positionH relativeFrom="column">
                  <wp:posOffset>5999871</wp:posOffset>
                </wp:positionH>
                <wp:positionV relativeFrom="paragraph">
                  <wp:posOffset>220638</wp:posOffset>
                </wp:positionV>
                <wp:extent cx="471267" cy="990112"/>
                <wp:effectExtent l="0" t="0" r="62230" b="5778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267" cy="9901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4A4A" id="Straight Arrow Connector 47" o:spid="_x0000_s1026" type="#_x0000_t32" style="position:absolute;margin-left:472.45pt;margin-top:17.35pt;width:37.1pt;height:77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E99151" wp14:editId="77DDC9FE">
                <wp:simplePos x="0" y="0"/>
                <wp:positionH relativeFrom="column">
                  <wp:posOffset>5359791</wp:posOffset>
                </wp:positionH>
                <wp:positionV relativeFrom="paragraph">
                  <wp:posOffset>240079</wp:posOffset>
                </wp:positionV>
                <wp:extent cx="98278" cy="970671"/>
                <wp:effectExtent l="0" t="0" r="73660" b="5842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78" cy="9706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DEAD" id="Straight Arrow Connector 48" o:spid="_x0000_s1026" type="#_x0000_t32" style="position:absolute;margin-left:422.05pt;margin-top:18.9pt;width:7.75pt;height:76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DC9D83" wp14:editId="2B367BA8">
                <wp:simplePos x="0" y="0"/>
                <wp:positionH relativeFrom="column">
                  <wp:posOffset>4304714</wp:posOffset>
                </wp:positionH>
                <wp:positionV relativeFrom="paragraph">
                  <wp:posOffset>106827</wp:posOffset>
                </wp:positionV>
                <wp:extent cx="527099" cy="3446389"/>
                <wp:effectExtent l="0" t="0" r="63500" b="5905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99" cy="3446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7973C" id="Straight Arrow Connector 52" o:spid="_x0000_s1026" type="#_x0000_t32" style="position:absolute;margin-left:338.95pt;margin-top:8.4pt;width:41.5pt;height:271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" strokecolor="#9b053a [3044]">
                <v:stroke endarrow="block"/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2DA81D" wp14:editId="436146A8">
                <wp:simplePos x="0" y="0"/>
                <wp:positionH relativeFrom="column">
                  <wp:posOffset>3840480</wp:posOffset>
                </wp:positionH>
                <wp:positionV relativeFrom="paragraph">
                  <wp:posOffset>149029</wp:posOffset>
                </wp:positionV>
                <wp:extent cx="232117" cy="3397347"/>
                <wp:effectExtent l="0" t="0" r="73025" b="508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117" cy="3397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D27EB" id="Straight Arrow Connector 53" o:spid="_x0000_s1026" type="#_x0000_t32" style="position:absolute;margin-left:302.4pt;margin-top:11.75pt;width:18.3pt;height:26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" strokecolor="#9b053a [3044]">
                <v:stroke endarrow="block"/>
              </v:shape>
            </w:pict>
          </mc:Fallback>
        </mc:AlternateContent>
      </w:r>
      <w:r w:rsid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0ED96A" wp14:editId="38A87815">
                <wp:simplePos x="0" y="0"/>
                <wp:positionH relativeFrom="column">
                  <wp:posOffset>-471268</wp:posOffset>
                </wp:positionH>
                <wp:positionV relativeFrom="paragraph">
                  <wp:posOffset>247503</wp:posOffset>
                </wp:positionV>
                <wp:extent cx="63305" cy="998807"/>
                <wp:effectExtent l="38100" t="0" r="32385" b="495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305" cy="9988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126DB" id="Straight Arrow Connector 36" o:spid="_x0000_s1026" type="#_x0000_t32" style="position:absolute;margin-left:-37.1pt;margin-top:19.5pt;width:5pt;height:78.6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" strokecolor="#9b053a [3044]">
                <v:stroke endarrow="block"/>
              </v:shape>
            </w:pict>
          </mc:Fallback>
        </mc:AlternateContent>
      </w:r>
      <w:r w:rsid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997DE9" wp14:editId="32139F43">
                <wp:simplePos x="0" y="0"/>
                <wp:positionH relativeFrom="margin">
                  <wp:align>left</wp:align>
                </wp:positionH>
                <wp:positionV relativeFrom="paragraph">
                  <wp:posOffset>254537</wp:posOffset>
                </wp:positionV>
                <wp:extent cx="471805" cy="1054296"/>
                <wp:effectExtent l="0" t="0" r="61595" b="508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805" cy="10542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0F545" id="Straight Arrow Connector 35" o:spid="_x0000_s1026" type="#_x0000_t32" style="position:absolute;margin-left:0;margin-top:20.05pt;width:37.15pt;height:83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" strokecolor="#9b053a [3044]">
                <v:stroke endarrow="block"/>
                <w10:wrap anchorx="margin"/>
              </v:shape>
            </w:pict>
          </mc:Fallback>
        </mc:AlternateContent>
      </w:r>
      <w:r w:rsid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95DD34" wp14:editId="35D19AD1">
                <wp:simplePos x="0" y="0"/>
                <wp:positionH relativeFrom="column">
                  <wp:posOffset>485335</wp:posOffset>
                </wp:positionH>
                <wp:positionV relativeFrom="paragraph">
                  <wp:posOffset>247503</wp:posOffset>
                </wp:positionV>
                <wp:extent cx="655027" cy="1026356"/>
                <wp:effectExtent l="0" t="0" r="50165" b="5969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027" cy="10263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F2620" id="Straight Arrow Connector 34" o:spid="_x0000_s1026" type="#_x0000_t32" style="position:absolute;margin-left:38.2pt;margin-top:19.5pt;width:51.6pt;height:8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" strokecolor="#9b053a [3044]">
                <v:stroke endarrow="block"/>
              </v:shape>
            </w:pict>
          </mc:Fallback>
        </mc:AlternateContent>
      </w:r>
    </w:p>
    <w:p w14:paraId="68188CE6" w14:textId="4E0CBCA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3FC3EEF" w14:textId="0421A07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4527F5E" w14:textId="7615E0A9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21318A9" wp14:editId="22296A58">
                <wp:simplePos x="0" y="0"/>
                <wp:positionH relativeFrom="margin">
                  <wp:posOffset>4958862</wp:posOffset>
                </wp:positionH>
                <wp:positionV relativeFrom="paragraph">
                  <wp:posOffset>256246</wp:posOffset>
                </wp:positionV>
                <wp:extent cx="998806" cy="1674055"/>
                <wp:effectExtent l="0" t="0" r="11430" b="2159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06" cy="1674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A2A17" w14:textId="77777777" w:rsidR="00E83F4A" w:rsidRPr="00E83F4A" w:rsidRDefault="00E83F4A" w:rsidP="00E83F4A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(а). 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Създаване на дизайн на потребителския интерфейс</w:t>
                            </w:r>
                          </w:p>
                          <w:p w14:paraId="087414FA" w14:textId="77777777" w:rsidR="00E83F4A" w:rsidRDefault="00E83F4A" w:rsidP="00E83F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318A9" id="Text Box 45" o:spid="_x0000_s1037" type="#_x0000_t202" style="position:absolute;margin-left:390.45pt;margin-top:20.2pt;width:78.65pt;height:131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" fillcolor="white [3201]" strokeweight=".5pt">
                <v:textbox>
                  <w:txbxContent>
                    <w:p w14:paraId="3DCA2A17" w14:textId="77777777" w:rsidR="00E83F4A" w:rsidRPr="00E83F4A" w:rsidRDefault="00E83F4A" w:rsidP="00E83F4A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(а). Създаване на дизайн на потребителския интерфейс</w:t>
                      </w:r>
                    </w:p>
                    <w:p w14:paraId="087414FA" w14:textId="77777777" w:rsidR="00E83F4A" w:rsidRDefault="00E83F4A" w:rsidP="00E83F4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B75F4AD" wp14:editId="4D69214E">
                <wp:simplePos x="0" y="0"/>
                <wp:positionH relativeFrom="page">
                  <wp:posOffset>6661003</wp:posOffset>
                </wp:positionH>
                <wp:positionV relativeFrom="paragraph">
                  <wp:posOffset>255758</wp:posOffset>
                </wp:positionV>
                <wp:extent cx="935501" cy="1652954"/>
                <wp:effectExtent l="0" t="0" r="17145" b="2349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501" cy="1652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0252DB" w14:textId="77777777" w:rsidR="00E83F4A" w:rsidRPr="00E83F4A" w:rsidRDefault="00E83F4A" w:rsidP="00E83F4A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(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b). 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Създаване на контролери</w:t>
                            </w:r>
                          </w:p>
                          <w:p w14:paraId="190478F6" w14:textId="77777777" w:rsidR="00E83F4A" w:rsidRDefault="00E83F4A" w:rsidP="00E83F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5F4AD" id="Text Box 46" o:spid="_x0000_s1038" type="#_x0000_t202" style="position:absolute;margin-left:524.5pt;margin-top:20.15pt;width:73.65pt;height:130.1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" fillcolor="white [3201]" strokeweight=".5pt">
                <v:textbox>
                  <w:txbxContent>
                    <w:p w14:paraId="740252DB" w14:textId="77777777" w:rsidR="00E83F4A" w:rsidRPr="00E83F4A" w:rsidRDefault="00E83F4A" w:rsidP="00E83F4A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</w:t>
                      </w:r>
                      <w:r w:rsidRPr="00E83F4A"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b). </w:t>
                      </w: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Създаване на контролери</w:t>
                      </w:r>
                    </w:p>
                    <w:p w14:paraId="190478F6" w14:textId="77777777" w:rsidR="00E83F4A" w:rsidRDefault="00E83F4A" w:rsidP="00E83F4A"/>
                  </w:txbxContent>
                </v:textbox>
                <w10:wrap anchorx="page"/>
              </v:shape>
            </w:pict>
          </mc:Fallback>
        </mc:AlternateContent>
      </w:r>
      <w:r w:rsidR="002A4CFD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DC8926" wp14:editId="4A20E1C6">
                <wp:simplePos x="0" y="0"/>
                <wp:positionH relativeFrom="margin">
                  <wp:posOffset>-689316</wp:posOffset>
                </wp:positionH>
                <wp:positionV relativeFrom="paragraph">
                  <wp:posOffset>326585</wp:posOffset>
                </wp:positionV>
                <wp:extent cx="738554" cy="1470074"/>
                <wp:effectExtent l="0" t="0" r="23495" b="158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1470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36AB2" w14:textId="77777777" w:rsidR="002B19A8" w:rsidRPr="002B19A8" w:rsidRDefault="002B19A8" w:rsidP="002B19A8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(а). 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Избор на езика за програмиране</w:t>
                            </w:r>
                          </w:p>
                          <w:p w14:paraId="736639EF" w14:textId="39111730" w:rsidR="002B19A8" w:rsidRDefault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C8926" id="Text Box 25" o:spid="_x0000_s1039" type="#_x0000_t202" style="position:absolute;margin-left:-54.3pt;margin-top:25.7pt;width:58.15pt;height:1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" fillcolor="white [3201]" strokeweight=".5pt">
                <v:textbox>
                  <w:txbxContent>
                    <w:p w14:paraId="5FB36AB2" w14:textId="77777777" w:rsidR="002B19A8" w:rsidRPr="002B19A8" w:rsidRDefault="002B19A8" w:rsidP="002B19A8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(а). Избор на езика за програмиране</w:t>
                      </w:r>
                    </w:p>
                    <w:p w14:paraId="736639EF" w14:textId="39111730" w:rsidR="002B19A8" w:rsidRDefault="002B19A8"/>
                  </w:txbxContent>
                </v:textbox>
                <w10:wrap anchorx="margin"/>
              </v:shape>
            </w:pict>
          </mc:Fallback>
        </mc:AlternateContent>
      </w:r>
    </w:p>
    <w:p w14:paraId="1F23FAEC" w14:textId="7FD49B2E" w:rsidR="007E23EC" w:rsidRDefault="002A4CFD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FEFFE3" wp14:editId="34D251D0">
                <wp:simplePos x="0" y="0"/>
                <wp:positionH relativeFrom="column">
                  <wp:posOffset>597878</wp:posOffset>
                </wp:positionH>
                <wp:positionV relativeFrom="paragraph">
                  <wp:posOffset>8499</wp:posOffset>
                </wp:positionV>
                <wp:extent cx="822960" cy="1448435"/>
                <wp:effectExtent l="0" t="0" r="15240" b="184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1448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7EF73" w14:textId="77777777" w:rsidR="002B19A8" w:rsidRPr="002B19A8" w:rsidRDefault="002B19A8" w:rsidP="002B19A8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(c). 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Избор на потребителския интерфейс</w:t>
                            </w:r>
                          </w:p>
                          <w:p w14:paraId="59F7F3FE" w14:textId="77777777" w:rsidR="002B19A8" w:rsidRDefault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EFFE3" id="Text Box 24" o:spid="_x0000_s1040" type="#_x0000_t202" style="position:absolute;margin-left:47.1pt;margin-top:.65pt;width:64.8pt;height:114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" fillcolor="white [3201]" strokeweight=".5pt">
                <v:textbox>
                  <w:txbxContent>
                    <w:p w14:paraId="4A87EF73" w14:textId="77777777" w:rsidR="002B19A8" w:rsidRPr="002B19A8" w:rsidRDefault="002B19A8" w:rsidP="002B19A8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B19A8"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(c). </w:t>
                      </w: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Избор на потребителския интерфейс</w:t>
                      </w:r>
                    </w:p>
                    <w:p w14:paraId="59F7F3FE" w14:textId="77777777" w:rsidR="002B19A8" w:rsidRDefault="002B19A8"/>
                  </w:txbxContent>
                </v:textbox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3A169C" wp14:editId="11B107DA">
                <wp:simplePos x="0" y="0"/>
                <wp:positionH relativeFrom="margin">
                  <wp:posOffset>49237</wp:posOffset>
                </wp:positionH>
                <wp:positionV relativeFrom="paragraph">
                  <wp:posOffset>8498</wp:posOffset>
                </wp:positionV>
                <wp:extent cx="590843" cy="1448973"/>
                <wp:effectExtent l="0" t="0" r="19050" b="184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3" cy="14489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01EA2" w14:textId="77777777" w:rsidR="002B19A8" w:rsidRPr="002B19A8" w:rsidRDefault="002B19A8" w:rsidP="002B19A8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</w:pP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(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b). 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Избор на тип</w:t>
                            </w:r>
                            <w:r w:rsidRPr="002B19A8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RDBMS</w:t>
                            </w:r>
                          </w:p>
                          <w:p w14:paraId="256539B6" w14:textId="77777777" w:rsidR="002B19A8" w:rsidRDefault="002B19A8" w:rsidP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169C" id="Text Box 27" o:spid="_x0000_s1041" type="#_x0000_t202" style="position:absolute;margin-left:3.9pt;margin-top:.65pt;width:46.5pt;height:114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" fillcolor="white [3201]" strokeweight=".5pt">
                <v:textbox>
                  <w:txbxContent>
                    <w:p w14:paraId="6DC01EA2" w14:textId="77777777" w:rsidR="002B19A8" w:rsidRPr="002B19A8" w:rsidRDefault="002B19A8" w:rsidP="002B19A8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</w:rPr>
                      </w:pP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</w:t>
                      </w:r>
                      <w:r w:rsidRPr="002B19A8"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b). </w:t>
                      </w:r>
                      <w:r w:rsidRPr="002B19A8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Избор на тип</w:t>
                      </w:r>
                      <w:r w:rsidRPr="002B19A8"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 RDBMS</w:t>
                      </w:r>
                    </w:p>
                    <w:p w14:paraId="256539B6" w14:textId="77777777" w:rsidR="002B19A8" w:rsidRDefault="002B19A8" w:rsidP="002B19A8"/>
                  </w:txbxContent>
                </v:textbox>
                <w10:wrap anchorx="margin"/>
              </v:shape>
            </w:pict>
          </mc:Fallback>
        </mc:AlternateContent>
      </w:r>
    </w:p>
    <w:p w14:paraId="2AFB9116" w14:textId="39A2118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CD535A9" w14:textId="6A61E6E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FA45ADA" w14:textId="5D4029E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B1B07C6" w14:textId="1E6D4DF5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715BF71" w14:textId="0A6F755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B76CD2A" w14:textId="7B559A7B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B2E3A1" wp14:editId="0C0FB615">
                <wp:simplePos x="0" y="0"/>
                <wp:positionH relativeFrom="column">
                  <wp:posOffset>3101878</wp:posOffset>
                </wp:positionH>
                <wp:positionV relativeFrom="paragraph">
                  <wp:posOffset>130419</wp:posOffset>
                </wp:positionV>
                <wp:extent cx="633046" cy="2089052"/>
                <wp:effectExtent l="0" t="0" r="15240" b="260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46" cy="2089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62FE6F" w14:textId="2BC32154" w:rsidR="002A4CFD" w:rsidRDefault="002A4CFD" w:rsidP="002A4CFD"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(</w:t>
                            </w:r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b). </w:t>
                            </w:r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Създаване на функции за взаимодействие между потребителя и базата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2E3A1" id="Text Box 32" o:spid="_x0000_s1042" type="#_x0000_t202" style="position:absolute;margin-left:244.25pt;margin-top:10.25pt;width:49.85pt;height:164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" fillcolor="white [3201]" strokeweight=".5pt">
                <v:textbox>
                  <w:txbxContent>
                    <w:p w14:paraId="2C62FE6F" w14:textId="2BC32154" w:rsidR="002A4CFD" w:rsidRDefault="002A4CFD" w:rsidP="002A4CFD">
                      <w:r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</w:t>
                      </w:r>
                      <w:r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b). </w:t>
                      </w:r>
                      <w:r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Създаване на функции за взаимодействие между потребителя и базата данни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16E800" wp14:editId="1B9221CD">
                <wp:simplePos x="0" y="0"/>
                <wp:positionH relativeFrom="column">
                  <wp:posOffset>2391215</wp:posOffset>
                </wp:positionH>
                <wp:positionV relativeFrom="paragraph">
                  <wp:posOffset>108829</wp:posOffset>
                </wp:positionV>
                <wp:extent cx="724486" cy="2103120"/>
                <wp:effectExtent l="0" t="0" r="1905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486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38AE0" w14:textId="77777777" w:rsidR="002A4CFD" w:rsidRPr="002A4CFD" w:rsidRDefault="002A4CFD" w:rsidP="002A4CFD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(а). </w:t>
                            </w: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Създаване на връзка между базата данни и контролерите.</w:t>
                            </w:r>
                          </w:p>
                          <w:p w14:paraId="51511BA7" w14:textId="77777777" w:rsidR="002A4CFD" w:rsidRDefault="002A4CFD" w:rsidP="002A4C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6E800" id="Text Box 31" o:spid="_x0000_s1043" type="#_x0000_t202" style="position:absolute;margin-left:188.3pt;margin-top:8.55pt;width:57.05pt;height:16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" fillcolor="white [3201]" strokeweight=".5pt">
                <v:textbox>
                  <w:txbxContent>
                    <w:p w14:paraId="0DB38AE0" w14:textId="77777777" w:rsidR="002A4CFD" w:rsidRPr="002A4CFD" w:rsidRDefault="002A4CFD" w:rsidP="002A4CFD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A4CFD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(а). Създаване на връзка между базата данни и контролерите.</w:t>
                      </w:r>
                    </w:p>
                    <w:p w14:paraId="51511BA7" w14:textId="77777777" w:rsidR="002A4CFD" w:rsidRDefault="002A4CFD" w:rsidP="002A4CFD"/>
                  </w:txbxContent>
                </v:textbox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904576" wp14:editId="735E908B">
                <wp:simplePos x="0" y="0"/>
                <wp:positionH relativeFrom="column">
                  <wp:posOffset>196850</wp:posOffset>
                </wp:positionH>
                <wp:positionV relativeFrom="paragraph">
                  <wp:posOffset>123190</wp:posOffset>
                </wp:positionV>
                <wp:extent cx="618490" cy="2145030"/>
                <wp:effectExtent l="0" t="0" r="10160" b="266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145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D15CF" w14:textId="77777777" w:rsidR="002A4CFD" w:rsidRPr="002A4CFD" w:rsidRDefault="002A4CFD" w:rsidP="002A4CFD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(a). </w:t>
                            </w: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Създаване на таблици според изискванията</w:t>
                            </w:r>
                          </w:p>
                          <w:p w14:paraId="0F871EF5" w14:textId="77777777" w:rsidR="002B19A8" w:rsidRDefault="002B19A8" w:rsidP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04576" id="Text Box 29" o:spid="_x0000_s1044" type="#_x0000_t202" style="position:absolute;margin-left:15.5pt;margin-top:9.7pt;width:48.7pt;height:168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" fillcolor="white [3201]" strokeweight=".5pt">
                <v:textbox>
                  <w:txbxContent>
                    <w:p w14:paraId="64FD15CF" w14:textId="77777777" w:rsidR="002A4CFD" w:rsidRPr="002A4CFD" w:rsidRDefault="002A4CFD" w:rsidP="002A4CFD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A4CFD"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(a). </w:t>
                      </w:r>
                      <w:r w:rsidRPr="002A4CFD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Създаване на таблици според изискванията</w:t>
                      </w:r>
                    </w:p>
                    <w:p w14:paraId="0F871EF5" w14:textId="77777777" w:rsidR="002B19A8" w:rsidRDefault="002B19A8" w:rsidP="002B19A8"/>
                  </w:txbxContent>
                </v:textbox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B7EBF0" wp14:editId="63C55139">
                <wp:simplePos x="0" y="0"/>
                <wp:positionH relativeFrom="margin">
                  <wp:posOffset>802005</wp:posOffset>
                </wp:positionH>
                <wp:positionV relativeFrom="paragraph">
                  <wp:posOffset>123190</wp:posOffset>
                </wp:positionV>
                <wp:extent cx="618490" cy="2110105"/>
                <wp:effectExtent l="0" t="0" r="10160" b="2349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2110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0DA1A" w14:textId="77777777" w:rsidR="002A4CFD" w:rsidRPr="002A4CFD" w:rsidRDefault="002A4CFD" w:rsidP="002A4CFD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(</w:t>
                            </w: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Pr="002A4CFD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). Създаване на връзки между таблиците</w:t>
                            </w:r>
                          </w:p>
                          <w:p w14:paraId="433F8938" w14:textId="77777777" w:rsidR="002B19A8" w:rsidRDefault="002B19A8" w:rsidP="002B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EBF0" id="Text Box 30" o:spid="_x0000_s1045" type="#_x0000_t202" style="position:absolute;margin-left:63.15pt;margin-top:9.7pt;width:48.7pt;height:166.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" fillcolor="white [3201]" strokeweight=".5pt">
                <v:textbox>
                  <w:txbxContent>
                    <w:p w14:paraId="0190DA1A" w14:textId="77777777" w:rsidR="002A4CFD" w:rsidRPr="002A4CFD" w:rsidRDefault="002A4CFD" w:rsidP="002A4CFD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2A4CFD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</w:t>
                      </w:r>
                      <w:r w:rsidRPr="002A4CFD">
                        <w:rPr>
                          <w:color w:val="161718" w:themeColor="text1"/>
                          <w:sz w:val="24"/>
                          <w:szCs w:val="24"/>
                        </w:rPr>
                        <w:t>b</w:t>
                      </w:r>
                      <w:r w:rsidRPr="002A4CFD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). Създаване на връзки между таблиците</w:t>
                      </w:r>
                    </w:p>
                    <w:p w14:paraId="433F8938" w14:textId="77777777" w:rsidR="002B19A8" w:rsidRDefault="002B19A8" w:rsidP="002B19A8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92A6C8" wp14:editId="3CCEC76C">
                <wp:simplePos x="0" y="0"/>
                <wp:positionH relativeFrom="margin">
                  <wp:posOffset>1420788</wp:posOffset>
                </wp:positionH>
                <wp:positionV relativeFrom="paragraph">
                  <wp:posOffset>130566</wp:posOffset>
                </wp:positionV>
                <wp:extent cx="689317" cy="2124222"/>
                <wp:effectExtent l="0" t="0" r="158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317" cy="2124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27FE7" w14:textId="0E1C9AAA" w:rsidR="002B19A8" w:rsidRDefault="002A4CFD" w:rsidP="002B19A8"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(с). </w:t>
                            </w:r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Задаване на заявки към базата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2A6C8" id="Text Box 28" o:spid="_x0000_s1046" type="#_x0000_t202" style="position:absolute;margin-left:111.85pt;margin-top:10.3pt;width:54.3pt;height:167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" fillcolor="white [3201]" strokeweight=".5pt">
                <v:textbox>
                  <w:txbxContent>
                    <w:p w14:paraId="49727FE7" w14:textId="0E1C9AAA" w:rsidR="002B19A8" w:rsidRDefault="002A4CFD" w:rsidP="002B19A8">
                      <w:r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(с). Задаване на заявки към базата данни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C1E930" w14:textId="70F5C1CD" w:rsidR="007E23EC" w:rsidRDefault="00E83F4A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E38696" wp14:editId="4203B926">
                <wp:simplePos x="0" y="0"/>
                <wp:positionH relativeFrom="column">
                  <wp:posOffset>3924837</wp:posOffset>
                </wp:positionH>
                <wp:positionV relativeFrom="paragraph">
                  <wp:posOffset>9720</wp:posOffset>
                </wp:positionV>
                <wp:extent cx="647114" cy="1526345"/>
                <wp:effectExtent l="0" t="0" r="19685" b="1714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14" cy="1526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CC7751" w14:textId="77777777" w:rsidR="00E83F4A" w:rsidRPr="00E83F4A" w:rsidRDefault="00E83F4A" w:rsidP="00E83F4A">
                            <w:pPr>
                              <w:spacing w:after="200"/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</w:pP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(а). </w:t>
                            </w:r>
                            <w:r w:rsidRPr="00E83F4A"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 xml:space="preserve">Тестване на софтуера </w:t>
                            </w:r>
                          </w:p>
                          <w:p w14:paraId="1DCDE908" w14:textId="77777777" w:rsidR="00E83F4A" w:rsidRDefault="00E83F4A" w:rsidP="00E83F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38696" id="Text Box 50" o:spid="_x0000_s1047" type="#_x0000_t202" style="position:absolute;margin-left:309.05pt;margin-top:.75pt;width:50.95pt;height:120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" fillcolor="white [3201]" strokeweight=".5pt">
                <v:textbox>
                  <w:txbxContent>
                    <w:p w14:paraId="12CC7751" w14:textId="77777777" w:rsidR="00E83F4A" w:rsidRPr="00E83F4A" w:rsidRDefault="00E83F4A" w:rsidP="00E83F4A">
                      <w:pPr>
                        <w:spacing w:after="200"/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</w:pPr>
                      <w:r w:rsidRPr="00E83F4A"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 xml:space="preserve">(а). Тестване на софтуера </w:t>
                      </w:r>
                    </w:p>
                    <w:p w14:paraId="1DCDE908" w14:textId="77777777" w:rsidR="00E83F4A" w:rsidRDefault="00E83F4A" w:rsidP="00E83F4A"/>
                  </w:txbxContent>
                </v:textbox>
              </v:shape>
            </w:pict>
          </mc:Fallback>
        </mc:AlternateContent>
      </w:r>
      <w:r w:rsidRPr="00E83F4A">
        <w:rPr>
          <w:noProof/>
          <w:color w:val="161718" w:themeColor="text1"/>
          <w:sz w:val="24"/>
          <w:szCs w:val="24"/>
          <w:lang w:val="bg-BG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73116AA" wp14:editId="49A8A9D5">
                <wp:simplePos x="0" y="0"/>
                <wp:positionH relativeFrom="column">
                  <wp:posOffset>4704569</wp:posOffset>
                </wp:positionH>
                <wp:positionV relativeFrom="paragraph">
                  <wp:posOffset>9135</wp:posOffset>
                </wp:positionV>
                <wp:extent cx="1125025" cy="1702190"/>
                <wp:effectExtent l="0" t="0" r="18415" b="1270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025" cy="1702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65811" w14:textId="5E84C7E2" w:rsidR="00E83F4A" w:rsidRDefault="00E83F4A" w:rsidP="00E83F4A"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(</w:t>
                            </w:r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b). </w:t>
                            </w:r>
                            <w:r>
                              <w:rPr>
                                <w:color w:val="161718" w:themeColor="text1"/>
                                <w:sz w:val="24"/>
                                <w:szCs w:val="24"/>
                                <w:lang w:val="bg-BG"/>
                              </w:rPr>
                              <w:t>К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оригиране</w:t>
                            </w:r>
                            <w:proofErr w:type="spellEnd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и 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предотвратяване</w:t>
                            </w:r>
                            <w:proofErr w:type="spellEnd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на</w:t>
                            </w:r>
                            <w:proofErr w:type="spellEnd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проблеми</w:t>
                            </w:r>
                            <w:proofErr w:type="spellEnd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със</w:t>
                            </w:r>
                            <w:proofErr w:type="spellEnd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42481">
                              <w:rPr>
                                <w:color w:val="161718" w:themeColor="text1"/>
                                <w:sz w:val="24"/>
                                <w:szCs w:val="24"/>
                              </w:rPr>
                              <w:t>сигурността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116AA" id="Text Box 51" o:spid="_x0000_s1048" type="#_x0000_t202" style="position:absolute;margin-left:370.45pt;margin-top:.7pt;width:88.6pt;height:134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" fillcolor="white [3201]" strokeweight=".5pt">
                <v:textbox>
                  <w:txbxContent>
                    <w:p w14:paraId="24065811" w14:textId="5E84C7E2" w:rsidR="00E83F4A" w:rsidRDefault="00E83F4A" w:rsidP="00E83F4A">
                      <w:r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(</w:t>
                      </w:r>
                      <w:r>
                        <w:rPr>
                          <w:color w:val="161718" w:themeColor="text1"/>
                          <w:sz w:val="24"/>
                          <w:szCs w:val="24"/>
                        </w:rPr>
                        <w:t xml:space="preserve">b). </w:t>
                      </w:r>
                      <w:r>
                        <w:rPr>
                          <w:color w:val="161718" w:themeColor="text1"/>
                          <w:sz w:val="24"/>
                          <w:szCs w:val="24"/>
                          <w:lang w:val="bg-BG"/>
                        </w:rPr>
                        <w:t>К</w:t>
                      </w:r>
                      <w:r w:rsidRPr="00D42481">
                        <w:rPr>
                          <w:color w:val="161718" w:themeColor="text1"/>
                          <w:sz w:val="24"/>
                          <w:szCs w:val="24"/>
                        </w:rPr>
                        <w:t>оригиране и предотвратяване на проблеми със сигурността</w:t>
                      </w:r>
                    </w:p>
                  </w:txbxContent>
                </v:textbox>
              </v:shape>
            </w:pict>
          </mc:Fallback>
        </mc:AlternateContent>
      </w:r>
    </w:p>
    <w:p w14:paraId="6459AB15" w14:textId="5F053612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5F82A87" w14:textId="7C845CA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CE343D0" w14:textId="35AD77F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AE07D92" w14:textId="713E3C6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B9F361E" w14:textId="25EC17DC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D5C093E" w14:textId="7EDB83C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65C98CE" w14:textId="695EF35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AAB69DC" w14:textId="1D0921C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2615E5C" w14:textId="19071303" w:rsidR="007E23EC" w:rsidRDefault="0043489D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3F7112F6" wp14:editId="5FBD3511">
            <wp:extent cx="6948548" cy="3875649"/>
            <wp:effectExtent l="0" t="0" r="5080" b="0"/>
            <wp:docPr id="55" name="Picture 5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8874" cy="390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A3B1" w14:textId="1F8A555A" w:rsidR="007E23EC" w:rsidRDefault="0043489D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18F91E5C" wp14:editId="3F51D317">
            <wp:extent cx="6898005" cy="3805310"/>
            <wp:effectExtent l="0" t="0" r="0" b="5080"/>
            <wp:docPr id="56" name="Picture 56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raphical user interface, application, Team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908" cy="38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F7E" w14:textId="60DEA94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91140BE" w14:textId="05ED901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5BD9EBF" w14:textId="567FB77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5B44B45" w14:textId="77777777" w:rsidR="00013AAB" w:rsidRPr="00013AAB" w:rsidRDefault="00013AAB" w:rsidP="00013AAB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</w:pPr>
      <w:r w:rsidRPr="00013AAB"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  <w:t>Microsoft Project</w:t>
      </w:r>
    </w:p>
    <w:p w14:paraId="70B84292" w14:textId="77777777" w:rsidR="00013AAB" w:rsidRPr="00013AAB" w:rsidRDefault="00013AAB" w:rsidP="00013AAB">
      <w:pPr>
        <w:spacing w:after="160" w:line="256" w:lineRule="auto"/>
        <w:rPr>
          <w:rFonts w:ascii="Calibri" w:eastAsia="Calibri" w:hAnsi="Calibri" w:cs="Calibri"/>
          <w:color w:val="F73A7D" w:themeColor="accent1" w:themeTint="99"/>
          <w:sz w:val="22"/>
          <w:lang w:val="bg-BG"/>
        </w:rPr>
      </w:pPr>
    </w:p>
    <w:p w14:paraId="67DED731" w14:textId="30AC38FC" w:rsidR="00013AAB" w:rsidRDefault="00013AAB" w:rsidP="00013AA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 w:val="26"/>
          <w:szCs w:val="26"/>
          <w:lang w:val="bg-BG"/>
        </w:rPr>
      </w:pPr>
      <w:bookmarkStart w:id="16" w:name="_1hmsyys"/>
      <w:bookmarkEnd w:id="16"/>
      <w:r w:rsidRPr="00013AAB">
        <w:rPr>
          <w:rFonts w:ascii="Calibri" w:eastAsia="Calibri" w:hAnsi="Calibri" w:cs="Calibri"/>
          <w:color w:val="F73A7D" w:themeColor="accent1" w:themeTint="99"/>
          <w:sz w:val="26"/>
          <w:szCs w:val="26"/>
          <w:lang w:val="bg-BG"/>
        </w:rPr>
        <w:t>Календар</w:t>
      </w:r>
    </w:p>
    <w:p w14:paraId="5A12D790" w14:textId="49BCB8AD" w:rsidR="00013AAB" w:rsidRDefault="001B1CD7" w:rsidP="00013AA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 w:val="26"/>
          <w:szCs w:val="26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anchor distT="0" distB="0" distL="114300" distR="114300" simplePos="0" relativeHeight="251720704" behindDoc="1" locked="0" layoutInCell="1" allowOverlap="1" wp14:anchorId="55A62AFB" wp14:editId="68059B9D">
            <wp:simplePos x="0" y="0"/>
            <wp:positionH relativeFrom="margin">
              <wp:align>center</wp:align>
            </wp:positionH>
            <wp:positionV relativeFrom="paragraph">
              <wp:posOffset>145317</wp:posOffset>
            </wp:positionV>
            <wp:extent cx="7157095" cy="3376246"/>
            <wp:effectExtent l="0" t="0" r="5715" b="0"/>
            <wp:wrapNone/>
            <wp:docPr id="57" name="Picture 57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Calenda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095" cy="337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5AE1F" w14:textId="14E90049" w:rsidR="00013AAB" w:rsidRPr="00013AAB" w:rsidRDefault="00013AAB" w:rsidP="00013AA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 w:val="26"/>
          <w:szCs w:val="26"/>
          <w:lang w:val="bg-BG"/>
        </w:rPr>
      </w:pPr>
    </w:p>
    <w:p w14:paraId="7CAD2A69" w14:textId="0AABFD2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A958C37" w14:textId="6630E9D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D884228" w14:textId="6F5F034C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B0E63BC" w14:textId="6214F72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95A03BB" w14:textId="6D4E0D1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659750F" w14:textId="10ECBFC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58519E4" w14:textId="3E3F244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760B46E" w14:textId="73F6AF9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9BBD0BB" w14:textId="154386D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A9928C5" w14:textId="40BDE3A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21CB77E" w14:textId="415057C2" w:rsidR="001C4E10" w:rsidRPr="001C4E10" w:rsidRDefault="001C4E10" w:rsidP="001C4E10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1C4E10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Диаграма на Гант</w:t>
      </w:r>
    </w:p>
    <w:p w14:paraId="4FD398EB" w14:textId="268AA26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C7C567E" w14:textId="3386C3BD" w:rsidR="007E23EC" w:rsidRDefault="00187238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anchor distT="0" distB="0" distL="114300" distR="114300" simplePos="0" relativeHeight="251721728" behindDoc="1" locked="0" layoutInCell="1" allowOverlap="1" wp14:anchorId="7CB18DAB" wp14:editId="0B984B17">
            <wp:simplePos x="0" y="0"/>
            <wp:positionH relativeFrom="margin">
              <wp:posOffset>-520505</wp:posOffset>
            </wp:positionH>
            <wp:positionV relativeFrom="paragraph">
              <wp:posOffset>207987</wp:posOffset>
            </wp:positionV>
            <wp:extent cx="7496906" cy="2939757"/>
            <wp:effectExtent l="0" t="0" r="0" b="0"/>
            <wp:wrapNone/>
            <wp:docPr id="59" name="Picture 59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Chart&#10;&#10;Description automatically generated with low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421" cy="2940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27F0A" w14:textId="3D384A4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526C48B" w14:textId="72C63B4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CB54A42" w14:textId="27099CA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B281E95" w14:textId="61A9A0D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E700F40" w14:textId="4E84205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E7599C4" w14:textId="3098DD1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36713AC" w14:textId="546A968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81DD2B9" w14:textId="4B29CB9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D74252B" w14:textId="71D220D7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31EED97" w14:textId="695B0E4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FB82759" w14:textId="77777777" w:rsidR="002536C6" w:rsidRPr="002536C6" w:rsidRDefault="002536C6" w:rsidP="002536C6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2536C6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Ресурсен лист</w:t>
      </w:r>
    </w:p>
    <w:p w14:paraId="168783EB" w14:textId="00FD24D5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051A04F" w14:textId="46110A48" w:rsidR="007E23EC" w:rsidRDefault="002536C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7E097650" wp14:editId="0541FC58">
            <wp:extent cx="6309360" cy="1153795"/>
            <wp:effectExtent l="0" t="0" r="0" b="8255"/>
            <wp:docPr id="60" name="Picture 60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Graphical user interface, tab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8C5" w14:textId="43E2D21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1C21A97" w14:textId="77777777" w:rsidR="002536C6" w:rsidRPr="002536C6" w:rsidRDefault="002536C6" w:rsidP="002536C6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2536C6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Проследяване на завършеност на задачите</w:t>
      </w:r>
    </w:p>
    <w:p w14:paraId="4ECDA729" w14:textId="75B9727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188EBD3" w14:textId="0EA96B2D" w:rsidR="007E23EC" w:rsidRDefault="002536C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50AEADC8" wp14:editId="40541CD5">
            <wp:extent cx="6863839" cy="1674056"/>
            <wp:effectExtent l="0" t="0" r="0" b="2540"/>
            <wp:docPr id="61" name="Picture 6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Graphical user interface&#10;&#10;Description automatically generated with medium confidenc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705" cy="168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8091" w14:textId="4EE269D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84F0711" w14:textId="6B49EC9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B46CE92" w14:textId="1114C74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24F2B51" w14:textId="2C0ACDC3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C7EDDF8" w14:textId="7A4DED0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1CF1E4F" w14:textId="39C74BF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65F6263" w14:textId="044E520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BAE6748" w14:textId="492A4C1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CF212ED" w14:textId="6DCCFC9D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C04103D" w14:textId="1D9D9F77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7C10516" w14:textId="0FB7E3B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9F981C8" w14:textId="04B8C3E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029B7B09" w14:textId="77777777" w:rsidR="00CE4B9B" w:rsidRPr="00C521DD" w:rsidRDefault="00CE4B9B" w:rsidP="00CE4B9B">
      <w:pPr>
        <w:spacing w:after="200"/>
        <w:rPr>
          <w:color w:val="F73A7D" w:themeColor="accent1" w:themeTint="99"/>
          <w:szCs w:val="28"/>
          <w:lang w:val="bg-BG"/>
        </w:rPr>
      </w:pPr>
      <w:proofErr w:type="spellStart"/>
      <w:r w:rsidRPr="00C521DD">
        <w:rPr>
          <w:color w:val="F73A7D" w:themeColor="accent1" w:themeTint="99"/>
          <w:szCs w:val="28"/>
        </w:rPr>
        <w:t>Диаграма</w:t>
      </w:r>
      <w:proofErr w:type="spellEnd"/>
      <w:r w:rsidRPr="00C521DD">
        <w:rPr>
          <w:color w:val="F73A7D" w:themeColor="accent1" w:themeTint="99"/>
          <w:szCs w:val="28"/>
        </w:rPr>
        <w:t xml:space="preserve"> </w:t>
      </w:r>
      <w:proofErr w:type="spellStart"/>
      <w:r w:rsidRPr="00C521DD">
        <w:rPr>
          <w:color w:val="F73A7D" w:themeColor="accent1" w:themeTint="99"/>
          <w:szCs w:val="28"/>
        </w:rPr>
        <w:t>на</w:t>
      </w:r>
      <w:proofErr w:type="spellEnd"/>
      <w:r w:rsidRPr="00C521DD">
        <w:rPr>
          <w:color w:val="F73A7D" w:themeColor="accent1" w:themeTint="99"/>
          <w:szCs w:val="28"/>
        </w:rPr>
        <w:t xml:space="preserve"> </w:t>
      </w:r>
      <w:proofErr w:type="spellStart"/>
      <w:r w:rsidRPr="00C521DD">
        <w:rPr>
          <w:color w:val="F73A7D" w:themeColor="accent1" w:themeTint="99"/>
          <w:szCs w:val="28"/>
        </w:rPr>
        <w:t>свършената</w:t>
      </w:r>
      <w:proofErr w:type="spellEnd"/>
      <w:r w:rsidRPr="00C521DD">
        <w:rPr>
          <w:color w:val="F73A7D" w:themeColor="accent1" w:themeTint="99"/>
          <w:szCs w:val="28"/>
        </w:rPr>
        <w:t xml:space="preserve"> </w:t>
      </w:r>
      <w:proofErr w:type="spellStart"/>
      <w:r w:rsidRPr="00C521DD">
        <w:rPr>
          <w:color w:val="F73A7D" w:themeColor="accent1" w:themeTint="99"/>
          <w:szCs w:val="28"/>
        </w:rPr>
        <w:t>работа</w:t>
      </w:r>
      <w:proofErr w:type="spellEnd"/>
    </w:p>
    <w:p w14:paraId="27E74765" w14:textId="6111EDF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6B2F53B" w14:textId="3F40C718" w:rsidR="007E23EC" w:rsidRDefault="00CE4B9B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anchor distT="0" distB="0" distL="114300" distR="114300" simplePos="0" relativeHeight="251722752" behindDoc="1" locked="0" layoutInCell="1" allowOverlap="1" wp14:anchorId="54D3DC9E" wp14:editId="6A1AF56D">
            <wp:simplePos x="0" y="0"/>
            <wp:positionH relativeFrom="margin">
              <wp:posOffset>101600</wp:posOffset>
            </wp:positionH>
            <wp:positionV relativeFrom="paragraph">
              <wp:posOffset>17145</wp:posOffset>
            </wp:positionV>
            <wp:extent cx="5061210" cy="3391074"/>
            <wp:effectExtent l="0" t="0" r="6350" b="0"/>
            <wp:wrapNone/>
            <wp:docPr id="14" name="Picture 14" descr="Chart, bar 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ar chart, box and whisker char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42CD4" w14:textId="70D8BF91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63A15F0" w14:textId="3D686032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83F26FE" w14:textId="59C7CD6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11F5D7A" w14:textId="0B51FD98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37A75C0" w14:textId="6C04362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89EED47" w14:textId="0401BF19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20CD0C3" w14:textId="50B1A8E6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AA95426" w14:textId="5D0E126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FE559D3" w14:textId="1CB3F462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EB3097A" w14:textId="757F57CC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1581C14" w14:textId="1C3A058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534D790" w14:textId="77777777" w:rsidR="00CE4B9B" w:rsidRPr="00CE4B9B" w:rsidRDefault="00CE4B9B" w:rsidP="00CE4B9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CE4B9B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Диаграма на бюджет</w:t>
      </w:r>
    </w:p>
    <w:p w14:paraId="78F3EDB4" w14:textId="40F2F96B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4574E6B" w14:textId="3B887C60" w:rsidR="007E23EC" w:rsidRDefault="00CE4B9B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7E185500" wp14:editId="3ABB277C">
            <wp:extent cx="6191568" cy="3213265"/>
            <wp:effectExtent l="0" t="0" r="0" b="6350"/>
            <wp:docPr id="20" name="Picture 20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, bar char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568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7E55" w14:textId="2273490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2A1D89D" w14:textId="77777777" w:rsidR="00CE4B9B" w:rsidRPr="00CE4B9B" w:rsidRDefault="00CE4B9B" w:rsidP="00CE4B9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CE4B9B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Таблица на бюджет</w:t>
      </w:r>
    </w:p>
    <w:p w14:paraId="3BC4D287" w14:textId="08CD681A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B1F65DE" w14:textId="41F8A7C5" w:rsidR="007E23EC" w:rsidRDefault="00CE4B9B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7B491425" wp14:editId="5124FA55">
            <wp:extent cx="5213350" cy="3378739"/>
            <wp:effectExtent l="0" t="0" r="6350" b="0"/>
            <wp:docPr id="58" name="Picture 5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Tabl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02" cy="338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2EF4" w14:textId="1DB32D98" w:rsidR="007E23EC" w:rsidRPr="00CE4B9B" w:rsidRDefault="007E23EC" w:rsidP="00600E04">
      <w:pPr>
        <w:spacing w:after="200"/>
        <w:rPr>
          <w:color w:val="F73A7D" w:themeColor="accent1" w:themeTint="99"/>
          <w:szCs w:val="28"/>
          <w:lang w:val="bg-BG"/>
        </w:rPr>
      </w:pPr>
    </w:p>
    <w:p w14:paraId="038F9D6E" w14:textId="77777777" w:rsidR="00CE4B9B" w:rsidRPr="00CE4B9B" w:rsidRDefault="00CE4B9B" w:rsidP="00CE4B9B">
      <w:pPr>
        <w:keepNext/>
        <w:keepLines/>
        <w:spacing w:before="40" w:line="256" w:lineRule="auto"/>
        <w:outlineLvl w:val="1"/>
        <w:rPr>
          <w:rFonts w:ascii="Calibri" w:eastAsia="Calibri" w:hAnsi="Calibri" w:cs="Calibri"/>
          <w:color w:val="F73A7D" w:themeColor="accent1" w:themeTint="99"/>
          <w:szCs w:val="28"/>
          <w:lang w:val="bg-BG"/>
        </w:rPr>
      </w:pPr>
      <w:r w:rsidRPr="00CE4B9B">
        <w:rPr>
          <w:rFonts w:ascii="Calibri" w:eastAsia="Calibri" w:hAnsi="Calibri" w:cs="Calibri"/>
          <w:color w:val="F73A7D" w:themeColor="accent1" w:themeTint="99"/>
          <w:szCs w:val="28"/>
          <w:lang w:val="bg-BG"/>
        </w:rPr>
        <w:t>Диаграма на ресурси</w:t>
      </w:r>
    </w:p>
    <w:p w14:paraId="7DE8E9B8" w14:textId="6B5B3F50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2698C97D" w14:textId="307C912C" w:rsidR="007E23EC" w:rsidRDefault="00CE4B9B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35DA1A54" wp14:editId="28B55FA7">
            <wp:extent cx="5446891" cy="2540000"/>
            <wp:effectExtent l="0" t="0" r="1905" b="0"/>
            <wp:docPr id="62" name="Picture 6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Char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159" cy="25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F760" w14:textId="1211E92E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542B523E" w14:textId="1CFEE7C5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7A0E42D6" w14:textId="1026F685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1CBF9A6" w14:textId="49352B06" w:rsidR="007E23EC" w:rsidRPr="001D6E76" w:rsidRDefault="007E23EC" w:rsidP="00600E04">
      <w:pPr>
        <w:spacing w:after="200"/>
        <w:rPr>
          <w:color w:val="F73A7D" w:themeColor="accent1" w:themeTint="99"/>
          <w:sz w:val="24"/>
          <w:szCs w:val="24"/>
          <w:lang w:val="bg-BG"/>
        </w:rPr>
      </w:pPr>
    </w:p>
    <w:p w14:paraId="247E750A" w14:textId="77777777" w:rsidR="001D6E76" w:rsidRPr="001D6E76" w:rsidRDefault="001D6E76" w:rsidP="001D6E76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</w:pPr>
      <w:r w:rsidRPr="001D6E76"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  <w:t>Бизнес правила:</w:t>
      </w:r>
    </w:p>
    <w:p w14:paraId="17C0573B" w14:textId="3F798A54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4BC7F06" w14:textId="3F7B2491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Потребител може да бъде назначен на много задачи .</w:t>
      </w:r>
    </w:p>
    <w:p w14:paraId="7236940F" w14:textId="39ADC3C1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Задача има само един статус.</w:t>
      </w:r>
    </w:p>
    <w:p w14:paraId="06432D2E" w14:textId="0D6FEB75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Задача има само едно заглавие.</w:t>
      </w:r>
    </w:p>
    <w:p w14:paraId="19A8A493" w14:textId="7A0B47EB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Задача може да бъде назначена само на един потребител</w:t>
      </w:r>
      <w:r w:rsidR="00EE4E7E">
        <w:rPr>
          <w:color w:val="161718" w:themeColor="text1"/>
          <w:sz w:val="24"/>
          <w:szCs w:val="24"/>
          <w:lang w:val="bg-BG"/>
        </w:rPr>
        <w:t xml:space="preserve"> .</w:t>
      </w:r>
    </w:p>
    <w:p w14:paraId="30207540" w14:textId="79CB9A43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Задача не може да се зададе </w:t>
      </w:r>
      <w:r w:rsidR="00EE4E7E">
        <w:rPr>
          <w:color w:val="161718" w:themeColor="text1"/>
          <w:sz w:val="24"/>
          <w:szCs w:val="24"/>
          <w:lang w:val="bg-BG"/>
        </w:rPr>
        <w:t xml:space="preserve"> начален срок на</w:t>
      </w:r>
      <w:r>
        <w:rPr>
          <w:color w:val="161718" w:themeColor="text1"/>
          <w:sz w:val="24"/>
          <w:szCs w:val="24"/>
          <w:lang w:val="bg-BG"/>
        </w:rPr>
        <w:t xml:space="preserve"> дата и час със същата дата и час на краен срок .</w:t>
      </w:r>
    </w:p>
    <w:p w14:paraId="12E9F6B3" w14:textId="34A9FC55" w:rsidR="00EE4E7E" w:rsidRDefault="00EE4E7E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46FD5FE7" w14:textId="77777777" w:rsidR="00EE4E7E" w:rsidRPr="00EE4E7E" w:rsidRDefault="00EE4E7E" w:rsidP="00EE4E7E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2E75B5"/>
          <w:sz w:val="32"/>
          <w:szCs w:val="32"/>
          <w:lang w:val="bg-BG"/>
        </w:rPr>
      </w:pPr>
      <w:r w:rsidRPr="00EE4E7E">
        <w:rPr>
          <w:rFonts w:ascii="Calibri" w:eastAsia="Calibri" w:hAnsi="Calibri" w:cs="Calibri"/>
          <w:color w:val="2E75B5"/>
          <w:sz w:val="32"/>
          <w:szCs w:val="32"/>
          <w:lang w:val="bg-BG"/>
        </w:rPr>
        <w:t>Обекти и техните атрибути</w:t>
      </w:r>
    </w:p>
    <w:p w14:paraId="78421168" w14:textId="3FC57003" w:rsidR="00EE4E7E" w:rsidRDefault="00EE4E7E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466FDC2" w14:textId="1F36A6F3" w:rsidR="00063AA0" w:rsidRDefault="00063AA0" w:rsidP="00600E04">
      <w:pPr>
        <w:spacing w:after="200"/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USER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 :</w:t>
      </w:r>
    </w:p>
    <w:p w14:paraId="0EAF872E" w14:textId="1375714A" w:rsidR="00063AA0" w:rsidRPr="00112070" w:rsidRDefault="00063AA0" w:rsidP="00112070">
      <w:pPr>
        <w:pStyle w:val="ListParagraph"/>
        <w:numPr>
          <w:ilvl w:val="0"/>
          <w:numId w:val="12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ID_USER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 – уникален идентификатор , </w:t>
      </w:r>
      <w:proofErr w:type="spellStart"/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surogate</w:t>
      </w:r>
      <w:proofErr w:type="spellEnd"/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key </w:t>
      </w:r>
    </w:p>
    <w:p w14:paraId="1B87F076" w14:textId="4AAB4194" w:rsidR="00063AA0" w:rsidRPr="00112070" w:rsidRDefault="00063AA0" w:rsidP="00112070">
      <w:pPr>
        <w:pStyle w:val="ListParagraph"/>
        <w:numPr>
          <w:ilvl w:val="0"/>
          <w:numId w:val="12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USERNAME_USER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потребителско име </w:t>
      </w:r>
      <w:r w:rsidR="002313D4"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, alternate key</w:t>
      </w:r>
      <w:r w:rsidR="009C31EA"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</w:p>
    <w:p w14:paraId="0105BE39" w14:textId="20EABC98" w:rsidR="002313D4" w:rsidRPr="00112070" w:rsidRDefault="002313D4" w:rsidP="00112070">
      <w:pPr>
        <w:pStyle w:val="ListParagraph"/>
        <w:numPr>
          <w:ilvl w:val="0"/>
          <w:numId w:val="12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PASSWORD_USER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парола </w:t>
      </w:r>
    </w:p>
    <w:p w14:paraId="6DCFFDF8" w14:textId="3B967ABC" w:rsidR="009C31EA" w:rsidRPr="00112070" w:rsidRDefault="009C31EA" w:rsidP="00112070">
      <w:pPr>
        <w:pStyle w:val="ListParagraph"/>
        <w:numPr>
          <w:ilvl w:val="0"/>
          <w:numId w:val="12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ID_USER,USERNAME_USER</w:t>
      </w:r>
      <w:r w:rsidR="00112070"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– super key</w:t>
      </w:r>
    </w:p>
    <w:p w14:paraId="6BB2EAF9" w14:textId="77777777" w:rsidR="002313D4" w:rsidRDefault="002313D4">
      <w:pPr>
        <w:spacing w:after="200"/>
        <w:rPr>
          <w:color w:val="161718" w:themeColor="text1"/>
          <w:sz w:val="24"/>
          <w:szCs w:val="24"/>
        </w:rPr>
      </w:pPr>
    </w:p>
    <w:p w14:paraId="071A7D99" w14:textId="77777777" w:rsidR="002313D4" w:rsidRDefault="002313D4">
      <w:p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TASK</w:t>
      </w:r>
    </w:p>
    <w:p w14:paraId="2959B29A" w14:textId="77777777" w:rsidR="009C31EA" w:rsidRPr="00112070" w:rsidRDefault="009C31EA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ID_TASK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уникален идентификатор ,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surrogate key</w:t>
      </w:r>
    </w:p>
    <w:p w14:paraId="69805950" w14:textId="16EF5A16" w:rsidR="009C31EA" w:rsidRPr="00112070" w:rsidRDefault="009C31EA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TTITLE_TASK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титла на задача ,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alternate key</w:t>
      </w:r>
      <w:r w:rsidR="00692E63"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</w:p>
    <w:p w14:paraId="7B4174D1" w14:textId="775FC505" w:rsidR="009C31EA" w:rsidRPr="00112070" w:rsidRDefault="009C31EA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DESCRIPTION_TASK – o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писание на задача ,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alternate key</w:t>
      </w:r>
    </w:p>
    <w:p w14:paraId="3C8E7D66" w14:textId="77777777" w:rsidR="009C31EA" w:rsidRPr="00112070" w:rsidRDefault="009C31EA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START_DATE_TASK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начален срок на задача , </w:t>
      </w:r>
    </w:p>
    <w:p w14:paraId="30E2836F" w14:textId="77777777" w:rsidR="00692E63" w:rsidRPr="00112070" w:rsidRDefault="009C31EA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END_DATE_TASK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краен срок на задача , </w:t>
      </w:r>
    </w:p>
    <w:p w14:paraId="2543C04B" w14:textId="77777777" w:rsidR="00692E63" w:rsidRPr="00112070" w:rsidRDefault="00692E63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FK_USER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назначен потребител на задача ,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foreign key</w:t>
      </w:r>
    </w:p>
    <w:p w14:paraId="3DB68FD5" w14:textId="77777777" w:rsidR="00692E63" w:rsidRPr="00112070" w:rsidRDefault="00692E63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FK_STATUS –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  <w:lang w:val="bg-BG"/>
        </w:rPr>
        <w:t xml:space="preserve">статус на задача , </w:t>
      </w: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foreign key</w:t>
      </w:r>
    </w:p>
    <w:p w14:paraId="23B9DDF3" w14:textId="77777777" w:rsidR="00692E63" w:rsidRPr="00112070" w:rsidRDefault="00692E63" w:rsidP="00112070">
      <w:pPr>
        <w:pStyle w:val="ListParagraph"/>
        <w:numPr>
          <w:ilvl w:val="0"/>
          <w:numId w:val="13"/>
        </w:num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  <w:r w:rsidRPr="00112070">
        <w:rPr>
          <w:rFonts w:ascii="Cascadia Mono" w:eastAsiaTheme="minorHAnsi" w:hAnsi="Cascadia Mono" w:cs="Cascadia Mono"/>
          <w:color w:val="000000"/>
          <w:sz w:val="19"/>
          <w:szCs w:val="19"/>
        </w:rPr>
        <w:t>ID_TASK , TITLE_TASK,DESCRIPTION_TASK – super key</w:t>
      </w:r>
    </w:p>
    <w:p w14:paraId="6F91BE55" w14:textId="77777777" w:rsidR="00692E63" w:rsidRDefault="00692E63">
      <w:pPr>
        <w:spacing w:after="20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3D385F0" w14:textId="2C846E8C" w:rsidR="002313D4" w:rsidRDefault="002313D4">
      <w:pPr>
        <w:spacing w:after="200"/>
        <w:rPr>
          <w:color w:val="161718" w:themeColor="text1"/>
          <w:sz w:val="24"/>
          <w:szCs w:val="24"/>
        </w:rPr>
      </w:pPr>
      <w:r>
        <w:rPr>
          <w:color w:val="161718" w:themeColor="text1"/>
          <w:sz w:val="24"/>
          <w:szCs w:val="24"/>
        </w:rPr>
        <w:br w:type="page"/>
      </w:r>
    </w:p>
    <w:p w14:paraId="077E56EB" w14:textId="6A44996C" w:rsidR="00063AA0" w:rsidRDefault="00692E63" w:rsidP="00600E04">
      <w:pPr>
        <w:spacing w:after="200"/>
        <w:rPr>
          <w:color w:val="161718" w:themeColor="text1"/>
          <w:sz w:val="24"/>
          <w:szCs w:val="24"/>
        </w:rPr>
      </w:pPr>
      <w:r>
        <w:rPr>
          <w:color w:val="161718" w:themeColor="text1"/>
          <w:sz w:val="24"/>
          <w:szCs w:val="24"/>
        </w:rPr>
        <w:lastRenderedPageBreak/>
        <w:t>STATUS</w:t>
      </w:r>
    </w:p>
    <w:p w14:paraId="64BEBE4A" w14:textId="6E10EB02" w:rsidR="00692E63" w:rsidRPr="00112070" w:rsidRDefault="00692E63" w:rsidP="00112070">
      <w:pPr>
        <w:pStyle w:val="ListParagraph"/>
        <w:numPr>
          <w:ilvl w:val="0"/>
          <w:numId w:val="14"/>
        </w:numPr>
        <w:spacing w:after="200"/>
        <w:rPr>
          <w:color w:val="161718" w:themeColor="text1"/>
          <w:sz w:val="24"/>
          <w:szCs w:val="24"/>
        </w:rPr>
      </w:pPr>
      <w:r w:rsidRPr="00112070">
        <w:rPr>
          <w:color w:val="161718" w:themeColor="text1"/>
          <w:sz w:val="24"/>
          <w:szCs w:val="24"/>
        </w:rPr>
        <w:t xml:space="preserve">ID_STATUS – </w:t>
      </w:r>
      <w:r w:rsidRPr="00112070">
        <w:rPr>
          <w:color w:val="161718" w:themeColor="text1"/>
          <w:sz w:val="24"/>
          <w:szCs w:val="24"/>
          <w:lang w:val="bg-BG"/>
        </w:rPr>
        <w:t xml:space="preserve">уникален идентификатор , </w:t>
      </w:r>
      <w:r w:rsidRPr="00112070">
        <w:rPr>
          <w:color w:val="161718" w:themeColor="text1"/>
          <w:sz w:val="24"/>
          <w:szCs w:val="24"/>
        </w:rPr>
        <w:t>surrogate key</w:t>
      </w:r>
    </w:p>
    <w:p w14:paraId="1A149EBE" w14:textId="5E68D3D4" w:rsidR="00692E63" w:rsidRPr="00112070" w:rsidRDefault="00692E63" w:rsidP="00112070">
      <w:pPr>
        <w:pStyle w:val="ListParagraph"/>
        <w:numPr>
          <w:ilvl w:val="0"/>
          <w:numId w:val="14"/>
        </w:numPr>
        <w:spacing w:after="200"/>
        <w:rPr>
          <w:color w:val="161718" w:themeColor="text1"/>
          <w:sz w:val="24"/>
          <w:szCs w:val="24"/>
        </w:rPr>
      </w:pPr>
      <w:r w:rsidRPr="00112070">
        <w:rPr>
          <w:color w:val="161718" w:themeColor="text1"/>
          <w:sz w:val="24"/>
          <w:szCs w:val="24"/>
        </w:rPr>
        <w:t xml:space="preserve">NAME_STATUS – </w:t>
      </w:r>
      <w:r w:rsidRPr="00112070">
        <w:rPr>
          <w:color w:val="161718" w:themeColor="text1"/>
          <w:sz w:val="24"/>
          <w:szCs w:val="24"/>
          <w:lang w:val="bg-BG"/>
        </w:rPr>
        <w:t xml:space="preserve">име на статус , </w:t>
      </w:r>
      <w:r w:rsidRPr="00112070">
        <w:rPr>
          <w:color w:val="161718" w:themeColor="text1"/>
          <w:sz w:val="24"/>
          <w:szCs w:val="24"/>
        </w:rPr>
        <w:t>alternate key , candidate key</w:t>
      </w:r>
    </w:p>
    <w:p w14:paraId="76934B8C" w14:textId="52D13661" w:rsidR="00692E63" w:rsidRPr="00112070" w:rsidRDefault="00692E63" w:rsidP="00112070">
      <w:pPr>
        <w:pStyle w:val="ListParagraph"/>
        <w:numPr>
          <w:ilvl w:val="0"/>
          <w:numId w:val="14"/>
        </w:numPr>
        <w:spacing w:after="200"/>
        <w:rPr>
          <w:color w:val="161718" w:themeColor="text1"/>
          <w:sz w:val="24"/>
          <w:szCs w:val="24"/>
        </w:rPr>
      </w:pPr>
      <w:r w:rsidRPr="00112070">
        <w:rPr>
          <w:color w:val="161718" w:themeColor="text1"/>
          <w:sz w:val="24"/>
          <w:szCs w:val="24"/>
        </w:rPr>
        <w:t>ID_STATUS , NAME_STATUS – super key</w:t>
      </w:r>
    </w:p>
    <w:p w14:paraId="163C4E63" w14:textId="77777777" w:rsidR="001D6E76" w:rsidRDefault="001D6E76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3F70D073" w14:textId="77777777" w:rsidR="00112070" w:rsidRPr="00112070" w:rsidRDefault="00112070" w:rsidP="00112070">
      <w:pPr>
        <w:keepNext/>
        <w:keepLines/>
        <w:spacing w:before="240" w:line="256" w:lineRule="auto"/>
        <w:outlineLvl w:val="0"/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</w:pPr>
      <w:r w:rsidRPr="00112070">
        <w:rPr>
          <w:rFonts w:ascii="Calibri" w:eastAsia="Calibri" w:hAnsi="Calibri" w:cs="Calibri"/>
          <w:color w:val="F73A7D" w:themeColor="accent1" w:themeTint="99"/>
          <w:sz w:val="32"/>
          <w:szCs w:val="32"/>
          <w:lang w:val="bg-BG"/>
        </w:rPr>
        <w:t>Изводи</w:t>
      </w:r>
    </w:p>
    <w:p w14:paraId="3325D42C" w14:textId="4D49699C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14656668" w14:textId="2E74356C" w:rsidR="007E23EC" w:rsidRDefault="002C0190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Добро начало за проекта е първо да се изяснят всички изисквания с клиента , които ще се направи по – добра представа на целият бюджет на проекта , така и времето , което ще бъде нужно </w:t>
      </w:r>
      <w:r w:rsidR="00645BE5">
        <w:rPr>
          <w:color w:val="161718" w:themeColor="text1"/>
          <w:sz w:val="24"/>
          <w:szCs w:val="24"/>
          <w:lang w:val="bg-BG"/>
        </w:rPr>
        <w:t xml:space="preserve">проектът да се реализира . </w:t>
      </w:r>
    </w:p>
    <w:p w14:paraId="3B3233D2" w14:textId="30949F12" w:rsidR="00645BE5" w:rsidRDefault="00645BE5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Попринцип няма голямо значение на избора на технология , освен ако клиентът изрично е задал .</w:t>
      </w:r>
    </w:p>
    <w:p w14:paraId="50A7517A" w14:textId="5122B46F" w:rsidR="00645BE5" w:rsidRDefault="00645BE5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За пълен контрол на приложението ( както и неговите предишни инстанции ) , е препоръчително екипът да използва система за контрол на версиите , желателно </w:t>
      </w:r>
      <w:r>
        <w:rPr>
          <w:color w:val="161718" w:themeColor="text1"/>
          <w:sz w:val="24"/>
          <w:szCs w:val="24"/>
        </w:rPr>
        <w:t xml:space="preserve">Git , </w:t>
      </w:r>
      <w:r>
        <w:rPr>
          <w:color w:val="161718" w:themeColor="text1"/>
          <w:sz w:val="24"/>
          <w:szCs w:val="24"/>
          <w:lang w:val="bg-BG"/>
        </w:rPr>
        <w:t xml:space="preserve">който също помага за сътрудничество между тях . </w:t>
      </w:r>
    </w:p>
    <w:p w14:paraId="3B70E94E" w14:textId="725F1062" w:rsidR="00645BE5" w:rsidRDefault="007D4495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Проектния план за разбиване на задачи трансформира сложният проект в прости под – проекти и прави работата на екипа лесна и разбираема . </w:t>
      </w:r>
    </w:p>
    <w:p w14:paraId="44047264" w14:textId="3512F928" w:rsidR="007D4495" w:rsidRPr="007D4495" w:rsidRDefault="007D4495" w:rsidP="00600E04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 xml:space="preserve">Системата за управление на проекти дава визуален начин за следене на процеса на проекта и задачите , свързани с него – това помага на проектният мениджър да следи прогресът на проекта и задава задачи на екипа и също помага на екипа да </w:t>
      </w:r>
      <w:r w:rsidR="00F51A67">
        <w:rPr>
          <w:color w:val="161718" w:themeColor="text1"/>
          <w:sz w:val="24"/>
          <w:szCs w:val="24"/>
          <w:lang w:val="bg-BG"/>
        </w:rPr>
        <w:t xml:space="preserve">работят върху задачите паралелно . </w:t>
      </w:r>
    </w:p>
    <w:p w14:paraId="23FB4FAC" w14:textId="7B2C43CF" w:rsidR="007E23EC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p w14:paraId="6C326398" w14:textId="77777777" w:rsidR="007E23EC" w:rsidRPr="008215CD" w:rsidRDefault="007E23EC" w:rsidP="00600E04">
      <w:pPr>
        <w:spacing w:after="200"/>
        <w:rPr>
          <w:color w:val="161718" w:themeColor="text1"/>
          <w:sz w:val="24"/>
          <w:szCs w:val="24"/>
          <w:lang w:val="bg-BG"/>
        </w:rPr>
      </w:pPr>
    </w:p>
    <w:sectPr w:rsidR="007E23EC" w:rsidRPr="008215CD" w:rsidSect="004B7E44">
      <w:headerReference w:type="default" r:id="rId27"/>
      <w:footerReference w:type="default" r:id="rId28"/>
      <w:footerReference w:type="first" r:id="rId29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DD347" w14:textId="77777777" w:rsidR="005B50DE" w:rsidRDefault="005B50DE" w:rsidP="004B7E44">
      <w:r>
        <w:separator/>
      </w:r>
    </w:p>
  </w:endnote>
  <w:endnote w:type="continuationSeparator" w:id="0">
    <w:p w14:paraId="67BA10A9" w14:textId="77777777" w:rsidR="005B50DE" w:rsidRDefault="005B50DE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3A1D6862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183EBE76" w14:textId="5138FEEE" w:rsidR="004B7E44" w:rsidRDefault="004B7E44" w:rsidP="004B7E44">
          <w:pPr>
            <w:pStyle w:val="Footer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FA6F3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7BCA4" w14:textId="77777777" w:rsidR="005B50DE" w:rsidRDefault="005B50DE" w:rsidP="004B7E44">
      <w:r>
        <w:separator/>
      </w:r>
    </w:p>
  </w:footnote>
  <w:footnote w:type="continuationSeparator" w:id="0">
    <w:p w14:paraId="1F5E221D" w14:textId="77777777" w:rsidR="005B50DE" w:rsidRDefault="005B50DE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086551F3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04C40F9" w14:textId="5B36E821" w:rsidR="004B7E44" w:rsidRPr="004A0AE2" w:rsidRDefault="004B7E44" w:rsidP="004B7E44">
          <w:pPr>
            <w:pStyle w:val="Header"/>
            <w:rPr>
              <w:lang w:val="bg-BG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CE257E5" wp14:editId="4252EE7E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46E75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6CE257E5" id="Rectangle 11" o:spid="_x0000_s1049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" fillcolor="#a4063e [3204]" stroked="f" strokeweight="2pt">
                    <v:textbox>
                      <w:txbxContent>
                        <w:p w14:paraId="28C46E75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7B3D"/>
    <w:multiLevelType w:val="hybridMultilevel"/>
    <w:tmpl w:val="36E4359C"/>
    <w:lvl w:ilvl="0" w:tplc="1684323A">
      <w:start w:val="2"/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91488"/>
    <w:multiLevelType w:val="hybridMultilevel"/>
    <w:tmpl w:val="11147B1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417C0"/>
    <w:multiLevelType w:val="hybridMultilevel"/>
    <w:tmpl w:val="2618EB64"/>
    <w:lvl w:ilvl="0" w:tplc="ED28A46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A031C"/>
    <w:multiLevelType w:val="hybridMultilevel"/>
    <w:tmpl w:val="07D60F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31567"/>
    <w:multiLevelType w:val="hybridMultilevel"/>
    <w:tmpl w:val="78D032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12BB1"/>
    <w:multiLevelType w:val="hybridMultilevel"/>
    <w:tmpl w:val="DCB242AC"/>
    <w:lvl w:ilvl="0" w:tplc="1684323A">
      <w:start w:val="2"/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3297"/>
    <w:multiLevelType w:val="hybridMultilevel"/>
    <w:tmpl w:val="1F3EF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00CDA"/>
    <w:multiLevelType w:val="hybridMultilevel"/>
    <w:tmpl w:val="1736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736C2"/>
    <w:multiLevelType w:val="hybridMultilevel"/>
    <w:tmpl w:val="1736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07CFD"/>
    <w:multiLevelType w:val="hybridMultilevel"/>
    <w:tmpl w:val="794E0D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65B19"/>
    <w:multiLevelType w:val="hybridMultilevel"/>
    <w:tmpl w:val="E00E25C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9C6059"/>
    <w:multiLevelType w:val="hybridMultilevel"/>
    <w:tmpl w:val="276223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C331A"/>
    <w:multiLevelType w:val="hybridMultilevel"/>
    <w:tmpl w:val="6E762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A1EBC"/>
    <w:multiLevelType w:val="hybridMultilevel"/>
    <w:tmpl w:val="B04AA1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9"/>
  </w:num>
  <w:num w:numId="5">
    <w:abstractNumId w:val="12"/>
  </w:num>
  <w:num w:numId="6">
    <w:abstractNumId w:val="4"/>
  </w:num>
  <w:num w:numId="7">
    <w:abstractNumId w:val="8"/>
  </w:num>
  <w:num w:numId="8">
    <w:abstractNumId w:val="7"/>
  </w:num>
  <w:num w:numId="9">
    <w:abstractNumId w:val="2"/>
  </w:num>
  <w:num w:numId="10">
    <w:abstractNumId w:val="10"/>
  </w:num>
  <w:num w:numId="11">
    <w:abstractNumId w:val="1"/>
  </w:num>
  <w:num w:numId="12">
    <w:abstractNumId w:val="13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7"/>
    <w:rsid w:val="00005E37"/>
    <w:rsid w:val="00013AAB"/>
    <w:rsid w:val="00016659"/>
    <w:rsid w:val="00061B76"/>
    <w:rsid w:val="00063AA0"/>
    <w:rsid w:val="00067725"/>
    <w:rsid w:val="00111180"/>
    <w:rsid w:val="00112070"/>
    <w:rsid w:val="0015653E"/>
    <w:rsid w:val="00187238"/>
    <w:rsid w:val="001A4834"/>
    <w:rsid w:val="001B1CD7"/>
    <w:rsid w:val="001C47FE"/>
    <w:rsid w:val="001C4E10"/>
    <w:rsid w:val="001D6E76"/>
    <w:rsid w:val="002313D4"/>
    <w:rsid w:val="002536C6"/>
    <w:rsid w:val="00290978"/>
    <w:rsid w:val="00293B83"/>
    <w:rsid w:val="002A4CFD"/>
    <w:rsid w:val="002B19A8"/>
    <w:rsid w:val="002B2CF6"/>
    <w:rsid w:val="002C0190"/>
    <w:rsid w:val="002E4601"/>
    <w:rsid w:val="0031745F"/>
    <w:rsid w:val="0032563E"/>
    <w:rsid w:val="00331971"/>
    <w:rsid w:val="00333810"/>
    <w:rsid w:val="00335EB4"/>
    <w:rsid w:val="003B7DC4"/>
    <w:rsid w:val="003D1EE3"/>
    <w:rsid w:val="0043489D"/>
    <w:rsid w:val="0047099A"/>
    <w:rsid w:val="004A0AE2"/>
    <w:rsid w:val="004B7E44"/>
    <w:rsid w:val="004D5252"/>
    <w:rsid w:val="004E2245"/>
    <w:rsid w:val="004F2B86"/>
    <w:rsid w:val="00510C1D"/>
    <w:rsid w:val="00540510"/>
    <w:rsid w:val="00543FD0"/>
    <w:rsid w:val="0055148A"/>
    <w:rsid w:val="00564E8A"/>
    <w:rsid w:val="005A718F"/>
    <w:rsid w:val="005B50DE"/>
    <w:rsid w:val="005E2E34"/>
    <w:rsid w:val="00600E04"/>
    <w:rsid w:val="00645BE5"/>
    <w:rsid w:val="00666AE7"/>
    <w:rsid w:val="0068151C"/>
    <w:rsid w:val="00692E63"/>
    <w:rsid w:val="006A3CE7"/>
    <w:rsid w:val="006A3F36"/>
    <w:rsid w:val="006D18C3"/>
    <w:rsid w:val="006E464C"/>
    <w:rsid w:val="00707ECC"/>
    <w:rsid w:val="00716587"/>
    <w:rsid w:val="007516CF"/>
    <w:rsid w:val="007A6557"/>
    <w:rsid w:val="007D16B4"/>
    <w:rsid w:val="007D4495"/>
    <w:rsid w:val="007E23EC"/>
    <w:rsid w:val="008215CD"/>
    <w:rsid w:val="00831701"/>
    <w:rsid w:val="00842013"/>
    <w:rsid w:val="008B33BC"/>
    <w:rsid w:val="008B7A71"/>
    <w:rsid w:val="00906728"/>
    <w:rsid w:val="009120E9"/>
    <w:rsid w:val="00945900"/>
    <w:rsid w:val="00966DC5"/>
    <w:rsid w:val="0099790A"/>
    <w:rsid w:val="009A17AD"/>
    <w:rsid w:val="009C31EA"/>
    <w:rsid w:val="009C396C"/>
    <w:rsid w:val="009E6378"/>
    <w:rsid w:val="009F6EB7"/>
    <w:rsid w:val="00A030AC"/>
    <w:rsid w:val="00A2129F"/>
    <w:rsid w:val="00A55A5C"/>
    <w:rsid w:val="00AA76C7"/>
    <w:rsid w:val="00B1336B"/>
    <w:rsid w:val="00B572B4"/>
    <w:rsid w:val="00B57577"/>
    <w:rsid w:val="00BA7CD9"/>
    <w:rsid w:val="00BC452B"/>
    <w:rsid w:val="00BC6518"/>
    <w:rsid w:val="00BF4370"/>
    <w:rsid w:val="00BF60D3"/>
    <w:rsid w:val="00C05053"/>
    <w:rsid w:val="00C05926"/>
    <w:rsid w:val="00C27C94"/>
    <w:rsid w:val="00C521DD"/>
    <w:rsid w:val="00C6426A"/>
    <w:rsid w:val="00C67A21"/>
    <w:rsid w:val="00C94D2B"/>
    <w:rsid w:val="00CE4B9B"/>
    <w:rsid w:val="00D27E93"/>
    <w:rsid w:val="00D42481"/>
    <w:rsid w:val="00D50C38"/>
    <w:rsid w:val="00D74794"/>
    <w:rsid w:val="00DA634E"/>
    <w:rsid w:val="00DA69BA"/>
    <w:rsid w:val="00DB26A7"/>
    <w:rsid w:val="00DB58CF"/>
    <w:rsid w:val="00E46BB9"/>
    <w:rsid w:val="00E57936"/>
    <w:rsid w:val="00E76CAD"/>
    <w:rsid w:val="00E83F4A"/>
    <w:rsid w:val="00E94B5F"/>
    <w:rsid w:val="00ED3E31"/>
    <w:rsid w:val="00ED7F24"/>
    <w:rsid w:val="00EE4E7E"/>
    <w:rsid w:val="00F20948"/>
    <w:rsid w:val="00F51A67"/>
    <w:rsid w:val="00F71EB6"/>
    <w:rsid w:val="00F75E41"/>
    <w:rsid w:val="00FD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0409B"/>
  <w15:chartTrackingRefBased/>
  <w15:docId w15:val="{6FD2FFB8-F262-47FF-9933-D1F1B66B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00E04"/>
    <w:rPr>
      <w:color w:val="93C842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31701"/>
    <w:pPr>
      <w:spacing w:after="100"/>
    </w:pPr>
  </w:style>
  <w:style w:type="paragraph" w:styleId="ListParagraph">
    <w:name w:val="List Paragraph"/>
    <w:basedOn w:val="Normal"/>
    <w:uiPriority w:val="34"/>
    <w:unhideWhenUsed/>
    <w:qFormat/>
    <w:rsid w:val="004E2245"/>
    <w:pPr>
      <w:ind w:left="720"/>
      <w:contextualSpacing/>
    </w:pPr>
  </w:style>
  <w:style w:type="table" w:styleId="TableGrid">
    <w:name w:val="Table Grid"/>
    <w:basedOn w:val="TableNormal"/>
    <w:uiPriority w:val="39"/>
    <w:rsid w:val="00821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ostov2\AppData\Local\Microsoft\Office\16.0\DTS\en-US%7b3192D3A8-2069-4CC4-BE9A-7AE85ADFA3E7%7d\%7bC6A5947D-1AA5-43DB-8263-D8A77C650CB7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7893-7039-4866-9BE2-D2D738E20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{C6A5947D-1AA5-43DB-8263-D8A77C650CB7}tf16392796_win32</Template>
  <TotalTime>722</TotalTime>
  <Pages>31</Pages>
  <Words>2819</Words>
  <Characters>16072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Kostov, Iliyan</dc:creator>
  <cp:keywords/>
  <dc:description/>
  <cp:lastModifiedBy>Kostov, Iliyan</cp:lastModifiedBy>
  <cp:revision>34</cp:revision>
  <dcterms:created xsi:type="dcterms:W3CDTF">2022-05-03T16:46:00Z</dcterms:created>
  <dcterms:modified xsi:type="dcterms:W3CDTF">2022-05-09T11:57:00Z</dcterms:modified>
</cp:coreProperties>
</file>