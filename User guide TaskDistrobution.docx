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page" w:tblpX="993" w:tblpY="320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41"/>
      </w:tblGrid>
      <w:tr w:rsidR="004B7E44" w14:paraId="54D63CF3" w14:textId="77777777" w:rsidTr="004B7E44">
        <w:trPr>
          <w:trHeight w:val="2536"/>
        </w:trPr>
        <w:tc>
          <w:tcPr>
            <w:tcW w:w="8541" w:type="dxa"/>
            <w:tcBorders>
              <w:top w:val="nil"/>
              <w:left w:val="nil"/>
              <w:bottom w:val="nil"/>
              <w:right w:val="nil"/>
            </w:tcBorders>
          </w:tcPr>
          <w:p w14:paraId="1DE842AB" w14:textId="77777777" w:rsidR="004B7E44" w:rsidRDefault="004B7E44" w:rsidP="004B7E44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BECC330" wp14:editId="1508D265">
                      <wp:extent cx="5138670" cy="1506829"/>
                      <wp:effectExtent l="0" t="0" r="0" b="0"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38670" cy="150682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1C740E3" w14:textId="77777777" w:rsidR="006A4B3F" w:rsidRPr="004A0AE2" w:rsidRDefault="006A4B3F" w:rsidP="006A4B3F">
                                  <w:pPr>
                                    <w:pStyle w:val="Title"/>
                                    <w:jc w:val="center"/>
                                    <w:rPr>
                                      <w:color w:val="161718" w:themeColor="text1"/>
                                      <w:sz w:val="56"/>
                                      <w:szCs w:val="56"/>
                                      <w:u w:val="single"/>
                                    </w:rPr>
                                  </w:pPr>
                                  <w:bookmarkStart w:id="0" w:name="_Hlk102827375"/>
                                  <w:bookmarkStart w:id="1" w:name="_Hlk102827376"/>
                                  <w:bookmarkStart w:id="2" w:name="_Hlk102827377"/>
                                  <w:bookmarkStart w:id="3" w:name="_Hlk102827378"/>
                                  <w:bookmarkStart w:id="4" w:name="_Hlk102827379"/>
                                  <w:bookmarkStart w:id="5" w:name="_Hlk102827380"/>
                                  <w:bookmarkStart w:id="6" w:name="_Hlk102827381"/>
                                  <w:bookmarkStart w:id="7" w:name="_Hlk102827382"/>
                                  <w:bookmarkStart w:id="8" w:name="_Hlk102827383"/>
                                  <w:bookmarkStart w:id="9" w:name="_Hlk102827384"/>
                                  <w:bookmarkStart w:id="10" w:name="_Hlk102827385"/>
                                  <w:bookmarkStart w:id="11" w:name="_Hlk102827386"/>
                                  <w:r w:rsidRPr="004A0AE2">
                                    <w:rPr>
                                      <w:color w:val="161718" w:themeColor="text1"/>
                                      <w:sz w:val="56"/>
                                      <w:szCs w:val="56"/>
                                      <w:u w:val="single"/>
                                    </w:rPr>
                                    <w:t>Система за разпределяне на задачите между няколко човека</w:t>
                                  </w:r>
                                  <w:bookmarkEnd w:id="0"/>
                                  <w:bookmarkEnd w:id="1"/>
                                  <w:bookmarkEnd w:id="2"/>
                                  <w:bookmarkEnd w:id="3"/>
                                  <w:bookmarkEnd w:id="4"/>
                                  <w:bookmarkEnd w:id="5"/>
                                  <w:bookmarkEnd w:id="6"/>
                                  <w:bookmarkEnd w:id="7"/>
                                  <w:bookmarkEnd w:id="8"/>
                                  <w:bookmarkEnd w:id="9"/>
                                  <w:bookmarkEnd w:id="10"/>
                                  <w:bookmarkEnd w:id="11"/>
                                </w:p>
                                <w:p w14:paraId="1BD9837D" w14:textId="5DBC7451" w:rsidR="004B7E44" w:rsidRPr="004B7E44" w:rsidRDefault="004B7E44" w:rsidP="004B7E44">
                                  <w:pPr>
                                    <w:pStyle w:val="Title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0BECC33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width:404.6pt;height:11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" filled="f" stroked="f" strokeweight=".5pt">
                      <v:textbox>
                        <w:txbxContent>
                          <w:p w14:paraId="21C740E3" w14:textId="77777777" w:rsidR="006A4B3F" w:rsidRPr="004A0AE2" w:rsidRDefault="006A4B3F" w:rsidP="006A4B3F">
                            <w:pPr>
                              <w:pStyle w:val="Title"/>
                              <w:jc w:val="center"/>
                              <w:rPr>
                                <w:color w:val="161718" w:themeColor="text1"/>
                                <w:sz w:val="56"/>
                                <w:szCs w:val="56"/>
                                <w:u w:val="single"/>
                              </w:rPr>
                            </w:pPr>
                            <w:bookmarkStart w:id="12" w:name="_Hlk102827375"/>
                            <w:bookmarkStart w:id="13" w:name="_Hlk102827376"/>
                            <w:bookmarkStart w:id="14" w:name="_Hlk102827377"/>
                            <w:bookmarkStart w:id="15" w:name="_Hlk102827378"/>
                            <w:bookmarkStart w:id="16" w:name="_Hlk102827379"/>
                            <w:bookmarkStart w:id="17" w:name="_Hlk102827380"/>
                            <w:bookmarkStart w:id="18" w:name="_Hlk102827381"/>
                            <w:bookmarkStart w:id="19" w:name="_Hlk102827382"/>
                            <w:bookmarkStart w:id="20" w:name="_Hlk102827383"/>
                            <w:bookmarkStart w:id="21" w:name="_Hlk102827384"/>
                            <w:bookmarkStart w:id="22" w:name="_Hlk102827385"/>
                            <w:bookmarkStart w:id="23" w:name="_Hlk102827386"/>
                            <w:r w:rsidRPr="004A0AE2">
                              <w:rPr>
                                <w:color w:val="161718" w:themeColor="text1"/>
                                <w:sz w:val="56"/>
                                <w:szCs w:val="56"/>
                                <w:u w:val="single"/>
                              </w:rPr>
                              <w:t>Система за разпределяне на задачите между няколко човека</w:t>
                            </w:r>
                            <w:bookmarkEnd w:id="12"/>
                            <w:bookmarkEnd w:id="13"/>
                            <w:bookmarkEnd w:id="14"/>
                            <w:bookmarkEnd w:id="15"/>
                            <w:bookmarkEnd w:id="16"/>
                            <w:bookmarkEnd w:id="17"/>
                            <w:bookmarkEnd w:id="18"/>
                            <w:bookmarkEnd w:id="19"/>
                            <w:bookmarkEnd w:id="20"/>
                            <w:bookmarkEnd w:id="21"/>
                            <w:bookmarkEnd w:id="22"/>
                            <w:bookmarkEnd w:id="23"/>
                          </w:p>
                          <w:p w14:paraId="1BD9837D" w14:textId="5DBC7451" w:rsidR="004B7E44" w:rsidRPr="004B7E44" w:rsidRDefault="004B7E44" w:rsidP="004B7E44">
                            <w:pPr>
                              <w:pStyle w:val="Title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72526918" w14:textId="77777777" w:rsidR="004B7E44" w:rsidRDefault="004B7E44" w:rsidP="004B7E44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E7C2AE3" wp14:editId="4C85F0CD">
                      <wp:extent cx="785611" cy="0"/>
                      <wp:effectExtent l="0" t="38100" r="52705" b="38100"/>
                      <wp:docPr id="5" name="Straight Connector 5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85611" cy="0"/>
                              </a:xfrm>
                              <a:prstGeom prst="line">
                                <a:avLst/>
                              </a:prstGeom>
                              <a:ln w="76200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2DCF7DBA" id="Straight Connector 5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61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" strokecolor="white [3212]" strokeweight="6pt">
                      <w10:anchorlock/>
                    </v:line>
                  </w:pict>
                </mc:Fallback>
              </mc:AlternateContent>
            </w:r>
          </w:p>
          <w:p w14:paraId="5E96A8CA" w14:textId="77777777" w:rsidR="004B7E44" w:rsidRDefault="004B7E44" w:rsidP="004B7E44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973B400" wp14:editId="76CD416F">
                      <wp:extent cx="5138670" cy="746975"/>
                      <wp:effectExtent l="0" t="0" r="0" b="0"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38670" cy="7469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4272295" w14:textId="77777777" w:rsidR="006A4B3F" w:rsidRPr="00061B76" w:rsidRDefault="006A4B3F" w:rsidP="006A4B3F">
                                  <w:pPr>
                                    <w:pStyle w:val="Subtitle"/>
                                    <w:rPr>
                                      <w:color w:val="161718" w:themeColor="text1"/>
                                      <w:sz w:val="44"/>
                                      <w:szCs w:val="44"/>
                                    </w:rPr>
                                  </w:pPr>
                                  <w:proofErr w:type="spellStart"/>
                                  <w:r w:rsidRPr="00061B76">
                                    <w:rPr>
                                      <w:color w:val="161718" w:themeColor="text1"/>
                                      <w:sz w:val="44"/>
                                      <w:szCs w:val="44"/>
                                    </w:rPr>
                                    <w:t>Курсов</w:t>
                                  </w:r>
                                  <w:proofErr w:type="spellEnd"/>
                                  <w:r w:rsidRPr="00061B76">
                                    <w:rPr>
                                      <w:color w:val="161718" w:themeColor="text1"/>
                                      <w:sz w:val="44"/>
                                      <w:szCs w:val="4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061B76">
                                    <w:rPr>
                                      <w:color w:val="161718" w:themeColor="text1"/>
                                      <w:sz w:val="44"/>
                                      <w:szCs w:val="44"/>
                                    </w:rPr>
                                    <w:t>проект</w:t>
                                  </w:r>
                                  <w:proofErr w:type="spellEnd"/>
                                  <w:r w:rsidRPr="00061B76">
                                    <w:rPr>
                                      <w:color w:val="161718" w:themeColor="text1"/>
                                      <w:sz w:val="44"/>
                                      <w:szCs w:val="4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061B76">
                                    <w:rPr>
                                      <w:color w:val="161718" w:themeColor="text1"/>
                                      <w:sz w:val="44"/>
                                      <w:szCs w:val="44"/>
                                    </w:rPr>
                                    <w:t>по</w:t>
                                  </w:r>
                                  <w:proofErr w:type="spellEnd"/>
                                  <w:r w:rsidRPr="00061B76">
                                    <w:rPr>
                                      <w:color w:val="161718" w:themeColor="text1"/>
                                      <w:sz w:val="44"/>
                                      <w:szCs w:val="4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061B76">
                                    <w:rPr>
                                      <w:color w:val="161718" w:themeColor="text1"/>
                                      <w:sz w:val="44"/>
                                      <w:szCs w:val="44"/>
                                    </w:rPr>
                                    <w:t>Управление</w:t>
                                  </w:r>
                                  <w:proofErr w:type="spellEnd"/>
                                  <w:r w:rsidRPr="00061B76">
                                    <w:rPr>
                                      <w:color w:val="161718" w:themeColor="text1"/>
                                      <w:sz w:val="44"/>
                                      <w:szCs w:val="4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061B76">
                                    <w:rPr>
                                      <w:color w:val="161718" w:themeColor="text1"/>
                                      <w:sz w:val="44"/>
                                      <w:szCs w:val="44"/>
                                    </w:rPr>
                                    <w:t>на</w:t>
                                  </w:r>
                                  <w:proofErr w:type="spellEnd"/>
                                  <w:r w:rsidRPr="00061B76">
                                    <w:rPr>
                                      <w:color w:val="161718" w:themeColor="text1"/>
                                      <w:sz w:val="44"/>
                                      <w:szCs w:val="4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061B76">
                                    <w:rPr>
                                      <w:color w:val="161718" w:themeColor="text1"/>
                                      <w:sz w:val="44"/>
                                      <w:szCs w:val="44"/>
                                    </w:rPr>
                                    <w:t>софтуерни</w:t>
                                  </w:r>
                                  <w:proofErr w:type="spellEnd"/>
                                  <w:r w:rsidRPr="00061B76">
                                    <w:rPr>
                                      <w:color w:val="161718" w:themeColor="text1"/>
                                      <w:sz w:val="44"/>
                                      <w:szCs w:val="4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061B76">
                                    <w:rPr>
                                      <w:color w:val="161718" w:themeColor="text1"/>
                                      <w:sz w:val="44"/>
                                      <w:szCs w:val="44"/>
                                    </w:rPr>
                                    <w:t>проекти</w:t>
                                  </w:r>
                                  <w:proofErr w:type="spellEnd"/>
                                </w:p>
                                <w:p w14:paraId="50C2E342" w14:textId="3DAE5607" w:rsidR="004B7E44" w:rsidRPr="004B7E44" w:rsidRDefault="004B7E44" w:rsidP="004B7E44">
                                  <w:pPr>
                                    <w:pStyle w:val="Subtitle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973B400" id="Text Box 3" o:spid="_x0000_s1027" type="#_x0000_t202" style="width:404.6pt;height:5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" filled="f" stroked="f" strokeweight=".5pt">
                      <v:textbox>
                        <w:txbxContent>
                          <w:p w14:paraId="64272295" w14:textId="77777777" w:rsidR="006A4B3F" w:rsidRPr="00061B76" w:rsidRDefault="006A4B3F" w:rsidP="006A4B3F">
                            <w:pPr>
                              <w:pStyle w:val="Subtitle"/>
                              <w:rPr>
                                <w:color w:val="161718" w:themeColor="text1"/>
                                <w:sz w:val="44"/>
                                <w:szCs w:val="44"/>
                              </w:rPr>
                            </w:pPr>
                            <w:proofErr w:type="spellStart"/>
                            <w:r w:rsidRPr="00061B76">
                              <w:rPr>
                                <w:color w:val="161718" w:themeColor="text1"/>
                                <w:sz w:val="44"/>
                                <w:szCs w:val="44"/>
                              </w:rPr>
                              <w:t>Курсов</w:t>
                            </w:r>
                            <w:proofErr w:type="spellEnd"/>
                            <w:r w:rsidRPr="00061B76">
                              <w:rPr>
                                <w:color w:val="161718" w:themeColor="text1"/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061B76">
                              <w:rPr>
                                <w:color w:val="161718" w:themeColor="text1"/>
                                <w:sz w:val="44"/>
                                <w:szCs w:val="44"/>
                              </w:rPr>
                              <w:t>проект</w:t>
                            </w:r>
                            <w:proofErr w:type="spellEnd"/>
                            <w:r w:rsidRPr="00061B76">
                              <w:rPr>
                                <w:color w:val="161718" w:themeColor="text1"/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061B76">
                              <w:rPr>
                                <w:color w:val="161718" w:themeColor="text1"/>
                                <w:sz w:val="44"/>
                                <w:szCs w:val="44"/>
                              </w:rPr>
                              <w:t>по</w:t>
                            </w:r>
                            <w:proofErr w:type="spellEnd"/>
                            <w:r w:rsidRPr="00061B76">
                              <w:rPr>
                                <w:color w:val="161718" w:themeColor="text1"/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061B76">
                              <w:rPr>
                                <w:color w:val="161718" w:themeColor="text1"/>
                                <w:sz w:val="44"/>
                                <w:szCs w:val="44"/>
                              </w:rPr>
                              <w:t>Управление</w:t>
                            </w:r>
                            <w:proofErr w:type="spellEnd"/>
                            <w:r w:rsidRPr="00061B76">
                              <w:rPr>
                                <w:color w:val="161718" w:themeColor="text1"/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061B76">
                              <w:rPr>
                                <w:color w:val="161718" w:themeColor="text1"/>
                                <w:sz w:val="44"/>
                                <w:szCs w:val="44"/>
                              </w:rPr>
                              <w:t>на</w:t>
                            </w:r>
                            <w:proofErr w:type="spellEnd"/>
                            <w:r w:rsidRPr="00061B76">
                              <w:rPr>
                                <w:color w:val="161718" w:themeColor="text1"/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061B76">
                              <w:rPr>
                                <w:color w:val="161718" w:themeColor="text1"/>
                                <w:sz w:val="44"/>
                                <w:szCs w:val="44"/>
                              </w:rPr>
                              <w:t>софтуерни</w:t>
                            </w:r>
                            <w:proofErr w:type="spellEnd"/>
                            <w:r w:rsidRPr="00061B76">
                              <w:rPr>
                                <w:color w:val="161718" w:themeColor="text1"/>
                                <w:sz w:val="44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061B76">
                              <w:rPr>
                                <w:color w:val="161718" w:themeColor="text1"/>
                                <w:sz w:val="44"/>
                                <w:szCs w:val="44"/>
                              </w:rPr>
                              <w:t>проекти</w:t>
                            </w:r>
                            <w:proofErr w:type="spellEnd"/>
                          </w:p>
                          <w:p w14:paraId="50C2E342" w14:textId="3DAE5607" w:rsidR="004B7E44" w:rsidRPr="004B7E44" w:rsidRDefault="004B7E44" w:rsidP="004B7E44">
                            <w:pPr>
                              <w:pStyle w:val="Subtitle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4B7E44" w14:paraId="096E6285" w14:textId="77777777" w:rsidTr="004B7E44">
        <w:trPr>
          <w:trHeight w:val="3814"/>
        </w:trPr>
        <w:tc>
          <w:tcPr>
            <w:tcW w:w="85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ED21E0" w14:textId="77777777" w:rsidR="004B7E44" w:rsidRDefault="004B7E44" w:rsidP="004B7E44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3B542C92" wp14:editId="30A798DD">
                      <wp:extent cx="3829050" cy="469557"/>
                      <wp:effectExtent l="0" t="0" r="0" b="6985"/>
                      <wp:docPr id="6" name="Text 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829050" cy="46955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75655FA" w14:textId="09449EB2" w:rsidR="006A4B3F" w:rsidRPr="00331971" w:rsidRDefault="006A4B3F" w:rsidP="006A4B3F">
                                  <w:pPr>
                                    <w:pStyle w:val="Heading1"/>
                                    <w:rPr>
                                      <w:color w:val="161718" w:themeColor="text1"/>
                                      <w:lang w:val="bg-BG"/>
                                    </w:rPr>
                                  </w:pPr>
                                  <w:r w:rsidRPr="00331971">
                                    <w:rPr>
                                      <w:color w:val="161718" w:themeColor="text1"/>
                                      <w:lang w:val="bg-BG"/>
                                    </w:rPr>
                                    <w:t xml:space="preserve">Изработил : Илиян </w:t>
                                  </w:r>
                                  <w:r>
                                    <w:rPr>
                                      <w:color w:val="161718" w:themeColor="text1"/>
                                    </w:rPr>
                                    <w:t xml:space="preserve"> </w:t>
                                  </w:r>
                                  <w:r w:rsidRPr="00331971">
                                    <w:rPr>
                                      <w:color w:val="161718" w:themeColor="text1"/>
                                      <w:lang w:val="bg-BG"/>
                                    </w:rPr>
                                    <w:t>Костов</w:t>
                                  </w:r>
                                </w:p>
                                <w:p w14:paraId="78BF2E1E" w14:textId="72183FD9" w:rsidR="004B7E44" w:rsidRPr="004B7E44" w:rsidRDefault="004B7E44" w:rsidP="004B7E44">
                                  <w:pPr>
                                    <w:pStyle w:val="Heading1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B542C92" id="Text Box 6" o:spid="_x0000_s1028" type="#_x0000_t202" style="width:301.5pt;height:36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" filled="f" stroked="f" strokeweight=".5pt">
                      <v:textbox>
                        <w:txbxContent>
                          <w:p w14:paraId="275655FA" w14:textId="09449EB2" w:rsidR="006A4B3F" w:rsidRPr="00331971" w:rsidRDefault="006A4B3F" w:rsidP="006A4B3F">
                            <w:pPr>
                              <w:pStyle w:val="Heading1"/>
                              <w:rPr>
                                <w:color w:val="161718" w:themeColor="text1"/>
                                <w:lang w:val="bg-BG"/>
                              </w:rPr>
                            </w:pPr>
                            <w:r w:rsidRPr="00331971">
                              <w:rPr>
                                <w:color w:val="161718" w:themeColor="text1"/>
                                <w:lang w:val="bg-BG"/>
                              </w:rPr>
                              <w:t xml:space="preserve">Изработил : Илиян </w:t>
                            </w:r>
                            <w:r>
                              <w:rPr>
                                <w:color w:val="161718" w:themeColor="text1"/>
                              </w:rPr>
                              <w:t xml:space="preserve"> </w:t>
                            </w:r>
                            <w:r w:rsidRPr="00331971">
                              <w:rPr>
                                <w:color w:val="161718" w:themeColor="text1"/>
                                <w:lang w:val="bg-BG"/>
                              </w:rPr>
                              <w:t>Костов</w:t>
                            </w:r>
                          </w:p>
                          <w:p w14:paraId="78BF2E1E" w14:textId="72183FD9" w:rsidR="004B7E44" w:rsidRPr="004B7E44" w:rsidRDefault="004B7E44" w:rsidP="004B7E44">
                            <w:pPr>
                              <w:pStyle w:val="Heading1"/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593961EB" w14:textId="77777777" w:rsidR="004B7E44" w:rsidRDefault="004B7E44" w:rsidP="004B7E44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B093246" wp14:editId="1ADA81B9">
                      <wp:extent cx="2524259" cy="605155"/>
                      <wp:effectExtent l="0" t="0" r="0" b="4445"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4259" cy="6051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6E0079F" w14:textId="77777777" w:rsidR="006A4B3F" w:rsidRPr="00331971" w:rsidRDefault="006A4B3F" w:rsidP="006A4B3F">
                                  <w:pPr>
                                    <w:rPr>
                                      <w:color w:val="161718" w:themeColor="text1"/>
                                      <w:lang w:val="bg-BG"/>
                                    </w:rPr>
                                  </w:pPr>
                                  <w:r w:rsidRPr="00331971">
                                    <w:rPr>
                                      <w:color w:val="161718" w:themeColor="text1"/>
                                      <w:lang w:val="bg-BG"/>
                                    </w:rPr>
                                    <w:t>Ф.н : 19621609</w:t>
                                  </w:r>
                                </w:p>
                                <w:p w14:paraId="3B913EEF" w14:textId="77777777" w:rsidR="006A4B3F" w:rsidRPr="00331971" w:rsidRDefault="006A4B3F" w:rsidP="006A4B3F">
                                  <w:pPr>
                                    <w:rPr>
                                      <w:color w:val="161718" w:themeColor="text1"/>
                                      <w:lang w:val="bg-BG"/>
                                    </w:rPr>
                                  </w:pPr>
                                  <w:r w:rsidRPr="00331971">
                                    <w:rPr>
                                      <w:color w:val="161718" w:themeColor="text1"/>
                                      <w:lang w:val="bg-BG"/>
                                    </w:rPr>
                                    <w:t>Група : 4 б</w:t>
                                  </w:r>
                                </w:p>
                                <w:p w14:paraId="2523BE4C" w14:textId="089C150B" w:rsidR="004B7E44" w:rsidRPr="004B7E44" w:rsidRDefault="004B7E44" w:rsidP="004B7E44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B093246" id="Text Box 7" o:spid="_x0000_s1029" type="#_x0000_t202" style="width:198.75pt;height:4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" filled="f" stroked="f" strokeweight=".5pt">
                      <v:textbox>
                        <w:txbxContent>
                          <w:p w14:paraId="66E0079F" w14:textId="77777777" w:rsidR="006A4B3F" w:rsidRPr="00331971" w:rsidRDefault="006A4B3F" w:rsidP="006A4B3F">
                            <w:pPr>
                              <w:rPr>
                                <w:color w:val="161718" w:themeColor="text1"/>
                                <w:lang w:val="bg-BG"/>
                              </w:rPr>
                            </w:pPr>
                            <w:r w:rsidRPr="00331971">
                              <w:rPr>
                                <w:color w:val="161718" w:themeColor="text1"/>
                                <w:lang w:val="bg-BG"/>
                              </w:rPr>
                              <w:t>Ф.н : 19621609</w:t>
                            </w:r>
                          </w:p>
                          <w:p w14:paraId="3B913EEF" w14:textId="77777777" w:rsidR="006A4B3F" w:rsidRPr="00331971" w:rsidRDefault="006A4B3F" w:rsidP="006A4B3F">
                            <w:pPr>
                              <w:rPr>
                                <w:color w:val="161718" w:themeColor="text1"/>
                                <w:lang w:val="bg-BG"/>
                              </w:rPr>
                            </w:pPr>
                            <w:r w:rsidRPr="00331971">
                              <w:rPr>
                                <w:color w:val="161718" w:themeColor="text1"/>
                                <w:lang w:val="bg-BG"/>
                              </w:rPr>
                              <w:t>Група : 4 б</w:t>
                            </w:r>
                          </w:p>
                          <w:p w14:paraId="2523BE4C" w14:textId="089C150B" w:rsidR="004B7E44" w:rsidRPr="004B7E44" w:rsidRDefault="004B7E44" w:rsidP="004B7E44"/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BAF44F6" wp14:editId="1DF57865">
                      <wp:extent cx="2215166" cy="605155"/>
                      <wp:effectExtent l="0" t="0" r="0" b="4445"/>
                      <wp:docPr id="10" name="Text Box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15166" cy="6051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3B6AE9B" w14:textId="77777777" w:rsidR="006A4B3F" w:rsidRPr="00331971" w:rsidRDefault="006A4B3F" w:rsidP="006A4B3F">
                                  <w:pPr>
                                    <w:rPr>
                                      <w:color w:val="161718" w:themeColor="text1"/>
                                      <w:lang w:val="bg-BG"/>
                                    </w:rPr>
                                  </w:pPr>
                                  <w:r w:rsidRPr="00331971">
                                    <w:rPr>
                                      <w:color w:val="161718" w:themeColor="text1"/>
                                      <w:lang w:val="bg-BG"/>
                                    </w:rPr>
                                    <w:t>Специалност : СИТ</w:t>
                                  </w:r>
                                </w:p>
                                <w:p w14:paraId="42557621" w14:textId="77777777" w:rsidR="006A4B3F" w:rsidRPr="00331971" w:rsidRDefault="006A4B3F" w:rsidP="006A4B3F">
                                  <w:pPr>
                                    <w:rPr>
                                      <w:color w:val="161718" w:themeColor="text1"/>
                                      <w:lang w:val="bg-BG"/>
                                    </w:rPr>
                                  </w:pPr>
                                  <w:r w:rsidRPr="00331971">
                                    <w:rPr>
                                      <w:color w:val="161718" w:themeColor="text1"/>
                                      <w:lang w:val="bg-BG"/>
                                    </w:rPr>
                                    <w:t>Курс : 3</w:t>
                                  </w:r>
                                </w:p>
                                <w:p w14:paraId="08836233" w14:textId="1D80DD4E" w:rsidR="004B7E44" w:rsidRPr="004B7E44" w:rsidRDefault="004B7E44" w:rsidP="004B7E44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BAF44F6" id="Text Box 10" o:spid="_x0000_s1030" type="#_x0000_t202" style="width:174.4pt;height:47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" filled="f" stroked="f" strokeweight=".5pt">
                      <v:textbox>
                        <w:txbxContent>
                          <w:p w14:paraId="73B6AE9B" w14:textId="77777777" w:rsidR="006A4B3F" w:rsidRPr="00331971" w:rsidRDefault="006A4B3F" w:rsidP="006A4B3F">
                            <w:pPr>
                              <w:rPr>
                                <w:color w:val="161718" w:themeColor="text1"/>
                                <w:lang w:val="bg-BG"/>
                              </w:rPr>
                            </w:pPr>
                            <w:r w:rsidRPr="00331971">
                              <w:rPr>
                                <w:color w:val="161718" w:themeColor="text1"/>
                                <w:lang w:val="bg-BG"/>
                              </w:rPr>
                              <w:t>Специалност : СИТ</w:t>
                            </w:r>
                          </w:p>
                          <w:p w14:paraId="42557621" w14:textId="77777777" w:rsidR="006A4B3F" w:rsidRPr="00331971" w:rsidRDefault="006A4B3F" w:rsidP="006A4B3F">
                            <w:pPr>
                              <w:rPr>
                                <w:color w:val="161718" w:themeColor="text1"/>
                                <w:lang w:val="bg-BG"/>
                              </w:rPr>
                            </w:pPr>
                            <w:r w:rsidRPr="00331971">
                              <w:rPr>
                                <w:color w:val="161718" w:themeColor="text1"/>
                                <w:lang w:val="bg-BG"/>
                              </w:rPr>
                              <w:t>Курс : 3</w:t>
                            </w:r>
                          </w:p>
                          <w:p w14:paraId="08836233" w14:textId="1D80DD4E" w:rsidR="004B7E44" w:rsidRPr="004B7E44" w:rsidRDefault="004B7E44" w:rsidP="004B7E44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 w14:paraId="6AC63C3D" w14:textId="15A01927" w:rsidR="004B7E44" w:rsidRDefault="004B7E44" w:rsidP="004B7E44">
      <w:r>
        <w:rPr>
          <w:noProof/>
        </w:rPr>
        <w:drawing>
          <wp:anchor distT="0" distB="0" distL="114300" distR="114300" simplePos="0" relativeHeight="251658240" behindDoc="1" locked="0" layoutInCell="1" allowOverlap="1" wp14:anchorId="6D188B29" wp14:editId="619FA73E">
            <wp:simplePos x="0" y="0"/>
            <wp:positionH relativeFrom="column">
              <wp:posOffset>-719276</wp:posOffset>
            </wp:positionH>
            <wp:positionV relativeFrom="page">
              <wp:posOffset>18415</wp:posOffset>
            </wp:positionV>
            <wp:extent cx="7740015" cy="10015220"/>
            <wp:effectExtent l="0" t="0" r="0" b="5080"/>
            <wp:wrapNone/>
            <wp:docPr id="1" name="Picture 1" descr="detail of city buildings in black&amp;wh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08-13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0015" cy="10015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4DFDF66" wp14:editId="5B8A18C8">
                <wp:simplePos x="0" y="0"/>
                <wp:positionH relativeFrom="column">
                  <wp:posOffset>-731520</wp:posOffset>
                </wp:positionH>
                <wp:positionV relativeFrom="page">
                  <wp:posOffset>2059940</wp:posOffset>
                </wp:positionV>
                <wp:extent cx="6748145" cy="5984875"/>
                <wp:effectExtent l="0" t="0" r="0" b="0"/>
                <wp:wrapNone/>
                <wp:docPr id="2" name="Rectangle 2" descr="color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8145" cy="598487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57BF06" id="Rectangle 2" o:spid="_x0000_s1026" alt="colored rectangle" style="position:absolute;margin-left:-57.6pt;margin-top:162.2pt;width:531.35pt;height:471.2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" fillcolor="#a4063e [3204]" stroked="f" strokeweight="2pt">
                <w10:wrap anchory="page"/>
              </v:rect>
            </w:pict>
          </mc:Fallback>
        </mc:AlternateContent>
      </w:r>
    </w:p>
    <w:p w14:paraId="5201EBA4" w14:textId="77777777" w:rsidR="004B7E44" w:rsidRDefault="004B7E44">
      <w:pPr>
        <w:spacing w:after="200"/>
      </w:pPr>
      <w:r>
        <w:br w:type="page"/>
      </w:r>
    </w:p>
    <w:p w14:paraId="068EC3F7" w14:textId="77777777" w:rsidR="006A4B3F" w:rsidRPr="00DA634E" w:rsidRDefault="006A4B3F" w:rsidP="00EF1C8B">
      <w:pPr>
        <w:spacing w:after="200"/>
        <w:rPr>
          <w:color w:val="FA7BA8" w:themeColor="accent1" w:themeTint="66"/>
          <w:lang w:val="bg-BG"/>
        </w:rPr>
      </w:pPr>
      <w:r w:rsidRPr="00DA634E">
        <w:rPr>
          <w:color w:val="FA7BA8" w:themeColor="accent1" w:themeTint="66"/>
          <w:lang w:val="bg-BG"/>
        </w:rPr>
        <w:lastRenderedPageBreak/>
        <w:t>Начален екран</w:t>
      </w:r>
    </w:p>
    <w:p w14:paraId="11FC359B" w14:textId="13A124AC" w:rsidR="006A4B3F" w:rsidRDefault="006A4B3F" w:rsidP="005A718F">
      <w:pPr>
        <w:rPr>
          <w:color w:val="161718" w:themeColor="text1"/>
          <w:sz w:val="24"/>
          <w:szCs w:val="24"/>
          <w:lang w:val="bg-BG"/>
        </w:rPr>
      </w:pPr>
      <w:r w:rsidRPr="00335EB4">
        <w:rPr>
          <w:color w:val="161718" w:themeColor="text1"/>
          <w:sz w:val="24"/>
          <w:szCs w:val="24"/>
          <w:lang w:val="bg-BG"/>
        </w:rPr>
        <w:t xml:space="preserve">Когато се стартира приложението се показва прозорец за влизане </w:t>
      </w:r>
    </w:p>
    <w:p w14:paraId="28089827" w14:textId="03D1A1A4" w:rsidR="006A4B3F" w:rsidRDefault="006A4B3F" w:rsidP="005A718F">
      <w:pPr>
        <w:rPr>
          <w:color w:val="161718" w:themeColor="text1"/>
          <w:sz w:val="24"/>
          <w:szCs w:val="24"/>
          <w:lang w:val="bg-BG"/>
        </w:rPr>
      </w:pPr>
    </w:p>
    <w:p w14:paraId="11155F07" w14:textId="662C86DC" w:rsidR="004B7E44" w:rsidRPr="004B7E44" w:rsidRDefault="006A4B3F" w:rsidP="006A4B3F">
      <w:pPr>
        <w:rPr>
          <w:color w:val="auto"/>
        </w:rPr>
      </w:pPr>
      <w:r>
        <w:rPr>
          <w:noProof/>
          <w:color w:val="161718" w:themeColor="text1"/>
          <w:lang w:val="bg-BG"/>
        </w:rPr>
        <w:drawing>
          <wp:anchor distT="0" distB="0" distL="114300" distR="114300" simplePos="0" relativeHeight="251661312" behindDoc="1" locked="0" layoutInCell="1" allowOverlap="1" wp14:anchorId="553EA30D" wp14:editId="5F02109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267450" cy="3816350"/>
            <wp:effectExtent l="0" t="0" r="0" b="0"/>
            <wp:wrapNone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381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EB4616" w14:textId="0E6C6309" w:rsidR="00E94B5F" w:rsidRDefault="00E94B5F" w:rsidP="004B7E44"/>
    <w:p w14:paraId="6F2017C0" w14:textId="3D3C1108" w:rsidR="006A4B3F" w:rsidRPr="006A4B3F" w:rsidRDefault="006A4B3F" w:rsidP="006A4B3F"/>
    <w:p w14:paraId="44662DE8" w14:textId="1EFBFA7F" w:rsidR="006A4B3F" w:rsidRPr="006A4B3F" w:rsidRDefault="006A4B3F" w:rsidP="006A4B3F"/>
    <w:p w14:paraId="43C58C1D" w14:textId="0C9D144C" w:rsidR="006A4B3F" w:rsidRPr="006A4B3F" w:rsidRDefault="006A4B3F" w:rsidP="006A4B3F"/>
    <w:p w14:paraId="01206056" w14:textId="521C639C" w:rsidR="006A4B3F" w:rsidRPr="006A4B3F" w:rsidRDefault="006A4B3F" w:rsidP="006A4B3F"/>
    <w:p w14:paraId="2626437F" w14:textId="24F82CB1" w:rsidR="006A4B3F" w:rsidRPr="006A4B3F" w:rsidRDefault="006A4B3F" w:rsidP="006A4B3F"/>
    <w:p w14:paraId="5FD735B3" w14:textId="5E340518" w:rsidR="006A4B3F" w:rsidRPr="006A4B3F" w:rsidRDefault="006A4B3F" w:rsidP="006A4B3F"/>
    <w:p w14:paraId="0CB4473C" w14:textId="7B1D7048" w:rsidR="006A4B3F" w:rsidRPr="006A4B3F" w:rsidRDefault="006A4B3F" w:rsidP="006A4B3F"/>
    <w:p w14:paraId="33696FCB" w14:textId="6EF29F7A" w:rsidR="006A4B3F" w:rsidRPr="006A4B3F" w:rsidRDefault="006A4B3F" w:rsidP="006A4B3F"/>
    <w:p w14:paraId="6CDCF843" w14:textId="742D26BC" w:rsidR="006A4B3F" w:rsidRPr="006A4B3F" w:rsidRDefault="006A4B3F" w:rsidP="006A4B3F"/>
    <w:p w14:paraId="0333F901" w14:textId="7BE454D4" w:rsidR="006A4B3F" w:rsidRPr="006A4B3F" w:rsidRDefault="006A4B3F" w:rsidP="006A4B3F"/>
    <w:p w14:paraId="01975570" w14:textId="25B55D04" w:rsidR="006A4B3F" w:rsidRPr="006A4B3F" w:rsidRDefault="006A4B3F" w:rsidP="006A4B3F"/>
    <w:p w14:paraId="39BE2631" w14:textId="4ECBEC92" w:rsidR="006A4B3F" w:rsidRPr="006A4B3F" w:rsidRDefault="006A4B3F" w:rsidP="006A4B3F"/>
    <w:p w14:paraId="003F7935" w14:textId="1E198367" w:rsidR="006A4B3F" w:rsidRPr="006A4B3F" w:rsidRDefault="006A4B3F" w:rsidP="006A4B3F"/>
    <w:p w14:paraId="53D2D325" w14:textId="59FB1AAA" w:rsidR="006A4B3F" w:rsidRPr="006A4B3F" w:rsidRDefault="006A4B3F" w:rsidP="006A4B3F"/>
    <w:p w14:paraId="113ADF00" w14:textId="1A89C46A" w:rsidR="006A4B3F" w:rsidRPr="006A4B3F" w:rsidRDefault="006A4B3F" w:rsidP="006A4B3F"/>
    <w:p w14:paraId="3240DFF0" w14:textId="7DDBD453" w:rsidR="006A4B3F" w:rsidRDefault="006A4B3F" w:rsidP="006A4B3F"/>
    <w:p w14:paraId="756D61B2" w14:textId="0049D916" w:rsidR="006A4B3F" w:rsidRDefault="006A4B3F" w:rsidP="006A4B3F"/>
    <w:p w14:paraId="2C19D85E" w14:textId="768E4A8A" w:rsidR="006A4B3F" w:rsidRDefault="006A4B3F" w:rsidP="006A4B3F"/>
    <w:p w14:paraId="4BCE87CB" w14:textId="4D3C53BB" w:rsidR="006A4B3F" w:rsidRDefault="006A4B3F" w:rsidP="006A4B3F"/>
    <w:p w14:paraId="1E6516BC" w14:textId="2725F00F" w:rsidR="006A4B3F" w:rsidRDefault="006A4B3F" w:rsidP="006A4B3F"/>
    <w:p w14:paraId="7577270B" w14:textId="7721C8A7" w:rsidR="006A4B3F" w:rsidRDefault="006A4B3F" w:rsidP="006A4B3F"/>
    <w:p w14:paraId="661BB204" w14:textId="4F892D54" w:rsidR="006A4B3F" w:rsidRDefault="006A4B3F" w:rsidP="006A4B3F"/>
    <w:p w14:paraId="5C9CBC3E" w14:textId="03EE705E" w:rsidR="006A4B3F" w:rsidRDefault="006A4B3F" w:rsidP="006A4B3F"/>
    <w:p w14:paraId="6D597174" w14:textId="1B626EE5" w:rsidR="006A4B3F" w:rsidRDefault="006A4B3F" w:rsidP="006A4B3F"/>
    <w:p w14:paraId="2A45157E" w14:textId="3756557F" w:rsidR="006A4B3F" w:rsidRDefault="006A4B3F" w:rsidP="006A4B3F"/>
    <w:p w14:paraId="061AB0FF" w14:textId="4904E188" w:rsidR="006A4B3F" w:rsidRDefault="006A4B3F" w:rsidP="006A4B3F"/>
    <w:p w14:paraId="5B4CEF67" w14:textId="318929D2" w:rsidR="006A4B3F" w:rsidRDefault="006A4B3F" w:rsidP="006A4B3F"/>
    <w:p w14:paraId="76162A3D" w14:textId="4B5F54E7" w:rsidR="006A4B3F" w:rsidRDefault="006A4B3F" w:rsidP="006A4B3F"/>
    <w:p w14:paraId="23490DBE" w14:textId="44A0F41C" w:rsidR="006A4B3F" w:rsidRDefault="006A4B3F" w:rsidP="006A4B3F"/>
    <w:p w14:paraId="6DC1B7F3" w14:textId="3BBAE70E" w:rsidR="006A4B3F" w:rsidRDefault="006A4B3F" w:rsidP="006A4B3F"/>
    <w:p w14:paraId="0C3ECEA5" w14:textId="608A3926" w:rsidR="006A4B3F" w:rsidRDefault="006A4B3F" w:rsidP="006A4B3F"/>
    <w:p w14:paraId="31BF6343" w14:textId="164FCFDE" w:rsidR="006A4B3F" w:rsidRDefault="006A4B3F" w:rsidP="006A4B3F"/>
    <w:p w14:paraId="0EE638EA" w14:textId="31222481" w:rsidR="006A4B3F" w:rsidRDefault="006A4B3F" w:rsidP="006A4B3F"/>
    <w:p w14:paraId="05DF24E2" w14:textId="5C96B888" w:rsidR="006A4B3F" w:rsidRDefault="006A4B3F" w:rsidP="006A4B3F"/>
    <w:p w14:paraId="540B931B" w14:textId="77777777" w:rsidR="006A4B3F" w:rsidRPr="00335EB4" w:rsidRDefault="006A4B3F" w:rsidP="006A4B3F">
      <w:pPr>
        <w:spacing w:after="200"/>
        <w:rPr>
          <w:color w:val="161718" w:themeColor="text1"/>
          <w:sz w:val="24"/>
          <w:szCs w:val="24"/>
          <w:lang w:val="bg-BG"/>
        </w:rPr>
      </w:pPr>
      <w:r w:rsidRPr="00335EB4">
        <w:rPr>
          <w:color w:val="161718" w:themeColor="text1"/>
          <w:sz w:val="24"/>
          <w:szCs w:val="24"/>
          <w:lang w:val="bg-BG"/>
        </w:rPr>
        <w:t>Първият прозорец съдържа 2 полета и бутон – поле за потребителско име и поле за парола .</w:t>
      </w:r>
    </w:p>
    <w:p w14:paraId="5B17483A" w14:textId="77777777" w:rsidR="006A4B3F" w:rsidRPr="00335EB4" w:rsidRDefault="006A4B3F" w:rsidP="006A4B3F">
      <w:pPr>
        <w:spacing w:after="200"/>
        <w:rPr>
          <w:color w:val="161718" w:themeColor="text1"/>
          <w:sz w:val="24"/>
          <w:szCs w:val="24"/>
          <w:lang w:val="bg-BG"/>
        </w:rPr>
      </w:pPr>
      <w:r>
        <w:rPr>
          <w:color w:val="161718" w:themeColor="text1"/>
          <w:sz w:val="24"/>
          <w:szCs w:val="24"/>
          <w:lang w:val="bg-BG"/>
        </w:rPr>
        <w:t>За</w:t>
      </w:r>
      <w:r w:rsidRPr="00335EB4">
        <w:rPr>
          <w:color w:val="161718" w:themeColor="text1"/>
          <w:sz w:val="24"/>
          <w:szCs w:val="24"/>
          <w:lang w:val="bg-BG"/>
        </w:rPr>
        <w:t xml:space="preserve"> успешно влизане в системата се изисква предварително регистриран про</w:t>
      </w:r>
      <w:r>
        <w:rPr>
          <w:color w:val="161718" w:themeColor="text1"/>
          <w:sz w:val="24"/>
          <w:szCs w:val="24"/>
          <w:lang w:val="bg-BG"/>
        </w:rPr>
        <w:t>ф</w:t>
      </w:r>
      <w:r w:rsidRPr="00335EB4">
        <w:rPr>
          <w:color w:val="161718" w:themeColor="text1"/>
          <w:sz w:val="24"/>
          <w:szCs w:val="24"/>
          <w:lang w:val="bg-BG"/>
        </w:rPr>
        <w:t>ил от страна на неговата организация , следователно ако потребителя въведе невалидно потребителско име или парола се извежда съобщение за грешка .</w:t>
      </w:r>
    </w:p>
    <w:p w14:paraId="1D322FB8" w14:textId="3BD61B58" w:rsidR="006A4B3F" w:rsidRDefault="006A4B3F" w:rsidP="006A4B3F">
      <w:r>
        <w:rPr>
          <w:noProof/>
          <w:color w:val="161718" w:themeColor="text1"/>
          <w:lang w:val="bg-BG"/>
        </w:rPr>
        <w:drawing>
          <wp:inline distT="0" distB="0" distL="0" distR="0" wp14:anchorId="1FE3D690" wp14:editId="41122619">
            <wp:extent cx="6309360" cy="3726180"/>
            <wp:effectExtent l="0" t="0" r="0" b="7620"/>
            <wp:docPr id="9" name="Picture 9" descr="Graphical user interfac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&#10;&#10;Description automatically generated with low confidenc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5ACB" w14:textId="3D64E0E2" w:rsidR="006A4B3F" w:rsidRDefault="006A4B3F" w:rsidP="006A4B3F"/>
    <w:p w14:paraId="62140E5A" w14:textId="367771C8" w:rsidR="006A4B3F" w:rsidRDefault="006A4B3F" w:rsidP="006A4B3F"/>
    <w:p w14:paraId="1F54CC64" w14:textId="1331DDCA" w:rsidR="006A4B3F" w:rsidRDefault="006A4B3F" w:rsidP="006A4B3F"/>
    <w:p w14:paraId="7D72CA51" w14:textId="77777777" w:rsidR="006A4B3F" w:rsidRPr="00335EB4" w:rsidRDefault="006A4B3F" w:rsidP="006A4B3F">
      <w:pPr>
        <w:spacing w:after="200"/>
        <w:rPr>
          <w:color w:val="161718" w:themeColor="text1"/>
          <w:sz w:val="24"/>
          <w:szCs w:val="24"/>
          <w:lang w:val="bg-BG"/>
        </w:rPr>
      </w:pPr>
      <w:r w:rsidRPr="00335EB4">
        <w:rPr>
          <w:color w:val="161718" w:themeColor="text1"/>
          <w:sz w:val="24"/>
          <w:szCs w:val="24"/>
          <w:lang w:val="bg-BG"/>
        </w:rPr>
        <w:t>Когато потребителят е въвел необходимите данни се извежда втори прозорец с набор от опции – създаване на задача , назначаване на задача към член от организацията , извеждане на дъската със задачи , смяна на статуса на задача и търсене на задача . При всеки избор на зададените опции се натиска бутон със съответната им функционалност .</w:t>
      </w:r>
    </w:p>
    <w:p w14:paraId="7B165077" w14:textId="2219ED61" w:rsidR="006A4B3F" w:rsidRDefault="006A4B3F" w:rsidP="006A4B3F"/>
    <w:p w14:paraId="57B4575C" w14:textId="3C885C4F" w:rsidR="006A4B3F" w:rsidRDefault="006A4B3F" w:rsidP="006A4B3F"/>
    <w:p w14:paraId="564A0E27" w14:textId="720DC4A2" w:rsidR="006A4B3F" w:rsidRDefault="006A4B3F" w:rsidP="006A4B3F"/>
    <w:p w14:paraId="153D6C39" w14:textId="706D7370" w:rsidR="006A4B3F" w:rsidRDefault="006A4B3F" w:rsidP="006A4B3F"/>
    <w:p w14:paraId="31F27A63" w14:textId="3E4DF49E" w:rsidR="006A4B3F" w:rsidRDefault="006A4B3F" w:rsidP="006A4B3F"/>
    <w:p w14:paraId="4FAE2445" w14:textId="66B240DB" w:rsidR="006A4B3F" w:rsidRDefault="006A4B3F" w:rsidP="006A4B3F"/>
    <w:p w14:paraId="5F6F10EF" w14:textId="42E998EF" w:rsidR="006A4B3F" w:rsidRDefault="006A4B3F" w:rsidP="006A4B3F"/>
    <w:p w14:paraId="169CE92F" w14:textId="6BF91975" w:rsidR="006A4B3F" w:rsidRDefault="006A4B3F" w:rsidP="006A4B3F">
      <w:r>
        <w:rPr>
          <w:noProof/>
          <w:color w:val="161718" w:themeColor="text1"/>
          <w:lang w:val="bg-BG"/>
        </w:rPr>
        <w:drawing>
          <wp:inline distT="0" distB="0" distL="0" distR="0" wp14:anchorId="4E527EC3" wp14:editId="4DD5CFFD">
            <wp:extent cx="5131064" cy="3562533"/>
            <wp:effectExtent l="0" t="0" r="0" b="0"/>
            <wp:docPr id="12" name="Picture 12" descr="Graphical user interface, application, PowerPoi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, PowerPoin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1064" cy="35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02D6" w14:textId="415FBA90" w:rsidR="006A4B3F" w:rsidRDefault="006A4B3F" w:rsidP="006A4B3F"/>
    <w:p w14:paraId="1084F298" w14:textId="575B613F" w:rsidR="006A4B3F" w:rsidRDefault="006A4B3F" w:rsidP="006A4B3F"/>
    <w:p w14:paraId="67AE9848" w14:textId="3014FFAA" w:rsidR="006A4B3F" w:rsidRDefault="006A4B3F" w:rsidP="006A4B3F"/>
    <w:p w14:paraId="7AC17F78" w14:textId="77777777" w:rsidR="006A4B3F" w:rsidRPr="00335EB4" w:rsidRDefault="006A4B3F" w:rsidP="006A4B3F">
      <w:pPr>
        <w:spacing w:after="200"/>
        <w:rPr>
          <w:color w:val="161718" w:themeColor="text1"/>
          <w:sz w:val="24"/>
          <w:szCs w:val="24"/>
          <w:lang w:val="bg-BG"/>
        </w:rPr>
      </w:pPr>
      <w:r w:rsidRPr="00335EB4">
        <w:rPr>
          <w:color w:val="161718" w:themeColor="text1"/>
          <w:sz w:val="24"/>
          <w:szCs w:val="24"/>
          <w:lang w:val="bg-BG"/>
        </w:rPr>
        <w:t>При избор на създаване на задача потребителят е посрещнат с диалогов прозорец , където той трябва да опише задачата със заглавие , начало на задачата и краен срок , описание на задачата .</w:t>
      </w:r>
    </w:p>
    <w:p w14:paraId="6C440A57" w14:textId="77777777" w:rsidR="006A4B3F" w:rsidRPr="00335EB4" w:rsidRDefault="006A4B3F" w:rsidP="006A4B3F">
      <w:pPr>
        <w:spacing w:after="200"/>
        <w:rPr>
          <w:color w:val="161718" w:themeColor="text1"/>
          <w:sz w:val="24"/>
          <w:szCs w:val="24"/>
          <w:lang w:val="bg-BG"/>
        </w:rPr>
      </w:pPr>
      <w:r w:rsidRPr="00335EB4">
        <w:rPr>
          <w:color w:val="161718" w:themeColor="text1"/>
          <w:sz w:val="24"/>
          <w:szCs w:val="24"/>
          <w:lang w:val="bg-BG"/>
        </w:rPr>
        <w:t>Когато се натисне бутона за създаване на задачата , първо се проверява за празни полета и при преминаване на проверката се информира потребителя , че задачата е създадена успешно , чрез съобщение от програмата .</w:t>
      </w:r>
    </w:p>
    <w:p w14:paraId="30A0D9C0" w14:textId="25CE6F0C" w:rsidR="006A4B3F" w:rsidRDefault="006A4B3F" w:rsidP="006A4B3F"/>
    <w:p w14:paraId="7B86E018" w14:textId="004FF687" w:rsidR="006A4B3F" w:rsidRDefault="006A4B3F" w:rsidP="006A4B3F"/>
    <w:p w14:paraId="16B14B9F" w14:textId="2AAEDD8B" w:rsidR="006A4B3F" w:rsidRDefault="006A4B3F" w:rsidP="006A4B3F"/>
    <w:p w14:paraId="1175E9FB" w14:textId="739E0EFB" w:rsidR="006A4B3F" w:rsidRDefault="006A4B3F" w:rsidP="006A4B3F"/>
    <w:p w14:paraId="11B1BA5B" w14:textId="6A47029B" w:rsidR="006A4B3F" w:rsidRDefault="006A4B3F" w:rsidP="006A4B3F"/>
    <w:p w14:paraId="413BF470" w14:textId="341D3764" w:rsidR="006A4B3F" w:rsidRDefault="006A4B3F" w:rsidP="006A4B3F"/>
    <w:p w14:paraId="5FE2D4D6" w14:textId="1C0C09F5" w:rsidR="006A4B3F" w:rsidRDefault="006A4B3F" w:rsidP="006A4B3F"/>
    <w:p w14:paraId="14E6CB48" w14:textId="7511435F" w:rsidR="006A4B3F" w:rsidRDefault="006A4B3F" w:rsidP="006A4B3F"/>
    <w:p w14:paraId="325298E3" w14:textId="25BFFC3B" w:rsidR="006A4B3F" w:rsidRDefault="006A4B3F" w:rsidP="006A4B3F"/>
    <w:p w14:paraId="513C2D03" w14:textId="0C97B42B" w:rsidR="006A4B3F" w:rsidRDefault="006A4B3F" w:rsidP="006A4B3F"/>
    <w:p w14:paraId="32E79490" w14:textId="793B21F7" w:rsidR="006A4B3F" w:rsidRDefault="006A4B3F" w:rsidP="006A4B3F"/>
    <w:p w14:paraId="6C92EFC6" w14:textId="5C056043" w:rsidR="006A4B3F" w:rsidRDefault="006A4B3F" w:rsidP="006A4B3F"/>
    <w:p w14:paraId="554AC261" w14:textId="300FED7D" w:rsidR="006A4B3F" w:rsidRDefault="006A4B3F" w:rsidP="006A4B3F"/>
    <w:p w14:paraId="6E169D9D" w14:textId="74A97BA1" w:rsidR="006A4B3F" w:rsidRDefault="006A4B3F" w:rsidP="006A4B3F"/>
    <w:p w14:paraId="24F8C966" w14:textId="5A57F0D5" w:rsidR="006A4B3F" w:rsidRDefault="006A4B3F" w:rsidP="006A4B3F">
      <w:r>
        <w:rPr>
          <w:noProof/>
          <w:color w:val="161718" w:themeColor="text1"/>
          <w:lang w:val="bg-BG"/>
        </w:rPr>
        <w:drawing>
          <wp:inline distT="0" distB="0" distL="0" distR="0" wp14:anchorId="7ABF0DA4" wp14:editId="0E7B4CDC">
            <wp:extent cx="3899100" cy="3200564"/>
            <wp:effectExtent l="0" t="0" r="6350" b="0"/>
            <wp:docPr id="13" name="Picture 13" descr="Graphical user interface, application, PowerPoi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Graphical user interface, application, PowerPoint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9100" cy="320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6CE7" w14:textId="456AAB11" w:rsidR="006A4B3F" w:rsidRDefault="006A4B3F" w:rsidP="006A4B3F"/>
    <w:p w14:paraId="28317A27" w14:textId="0D27EEE1" w:rsidR="006A4B3F" w:rsidRDefault="006A4B3F" w:rsidP="006A4B3F"/>
    <w:p w14:paraId="5003F6DE" w14:textId="43228747" w:rsidR="006A4B3F" w:rsidRDefault="006A4B3F" w:rsidP="006A4B3F"/>
    <w:p w14:paraId="4DCEDEBC" w14:textId="77777777" w:rsidR="006A4B3F" w:rsidRPr="00335EB4" w:rsidRDefault="006A4B3F" w:rsidP="006A4B3F">
      <w:pPr>
        <w:spacing w:after="200"/>
        <w:rPr>
          <w:color w:val="161718" w:themeColor="text1"/>
          <w:sz w:val="24"/>
          <w:szCs w:val="24"/>
          <w:lang w:val="bg-BG"/>
        </w:rPr>
      </w:pPr>
      <w:r w:rsidRPr="00335EB4">
        <w:rPr>
          <w:color w:val="161718" w:themeColor="text1"/>
          <w:sz w:val="24"/>
          <w:szCs w:val="24"/>
          <w:lang w:val="bg-BG"/>
        </w:rPr>
        <w:t xml:space="preserve">За втората функционалност се назначава задача </w:t>
      </w:r>
      <w:r>
        <w:rPr>
          <w:color w:val="161718" w:themeColor="text1"/>
          <w:sz w:val="24"/>
          <w:szCs w:val="24"/>
          <w:lang w:val="bg-BG"/>
        </w:rPr>
        <w:t>до</w:t>
      </w:r>
      <w:r w:rsidRPr="00335EB4">
        <w:rPr>
          <w:color w:val="161718" w:themeColor="text1"/>
          <w:sz w:val="24"/>
          <w:szCs w:val="24"/>
          <w:lang w:val="bg-BG"/>
        </w:rPr>
        <w:t xml:space="preserve"> членовете от организацията .</w:t>
      </w:r>
    </w:p>
    <w:p w14:paraId="1443B402" w14:textId="77777777" w:rsidR="006A4B3F" w:rsidRPr="00335EB4" w:rsidRDefault="006A4B3F" w:rsidP="006A4B3F">
      <w:pPr>
        <w:spacing w:after="200"/>
        <w:rPr>
          <w:color w:val="161718" w:themeColor="text1"/>
          <w:sz w:val="24"/>
          <w:szCs w:val="24"/>
          <w:lang w:val="bg-BG"/>
        </w:rPr>
      </w:pPr>
      <w:r w:rsidRPr="00335EB4">
        <w:rPr>
          <w:color w:val="161718" w:themeColor="text1"/>
          <w:sz w:val="24"/>
          <w:szCs w:val="24"/>
          <w:lang w:val="bg-BG"/>
        </w:rPr>
        <w:t xml:space="preserve">За улеснение и удобство за потребителя е създадено падащо поле с всички задачи , които се намират в системата , без да се изисква потребителят ръчно да въвежда цялото заглавие на задачата </w:t>
      </w:r>
      <w:r>
        <w:rPr>
          <w:color w:val="161718" w:themeColor="text1"/>
          <w:sz w:val="24"/>
          <w:szCs w:val="24"/>
          <w:lang w:val="bg-BG"/>
        </w:rPr>
        <w:t>. Съдържа и</w:t>
      </w:r>
      <w:r w:rsidRPr="00335EB4">
        <w:rPr>
          <w:color w:val="161718" w:themeColor="text1"/>
          <w:sz w:val="24"/>
          <w:szCs w:val="24"/>
          <w:lang w:val="bg-BG"/>
        </w:rPr>
        <w:t xml:space="preserve"> падащо поле с всички потребителски имена , на които могат да се назначат задачите .</w:t>
      </w:r>
    </w:p>
    <w:p w14:paraId="045D75D0" w14:textId="77777777" w:rsidR="006A4B3F" w:rsidRPr="00335EB4" w:rsidRDefault="006A4B3F" w:rsidP="006A4B3F">
      <w:pPr>
        <w:spacing w:after="200"/>
        <w:rPr>
          <w:color w:val="161718" w:themeColor="text1"/>
          <w:sz w:val="24"/>
          <w:szCs w:val="24"/>
          <w:lang w:val="bg-BG"/>
        </w:rPr>
      </w:pPr>
      <w:r w:rsidRPr="00335EB4">
        <w:rPr>
          <w:color w:val="161718" w:themeColor="text1"/>
          <w:sz w:val="24"/>
          <w:szCs w:val="24"/>
          <w:lang w:val="bg-BG"/>
        </w:rPr>
        <w:t>Системата проверява за избрана</w:t>
      </w:r>
      <w:r>
        <w:rPr>
          <w:color w:val="161718" w:themeColor="text1"/>
          <w:sz w:val="24"/>
          <w:szCs w:val="24"/>
          <w:lang w:val="bg-BG"/>
        </w:rPr>
        <w:t>та</w:t>
      </w:r>
      <w:r w:rsidRPr="00335EB4">
        <w:rPr>
          <w:color w:val="161718" w:themeColor="text1"/>
          <w:sz w:val="24"/>
          <w:szCs w:val="24"/>
          <w:lang w:val="bg-BG"/>
        </w:rPr>
        <w:t xml:space="preserve"> задача и потребител към задачата , след което задачата се назначава на избрания потребител.</w:t>
      </w:r>
    </w:p>
    <w:p w14:paraId="1EAC8676" w14:textId="5BAF2446" w:rsidR="006A4B3F" w:rsidRDefault="006A4B3F" w:rsidP="006A4B3F"/>
    <w:p w14:paraId="690F6F3D" w14:textId="102B60E3" w:rsidR="006A4B3F" w:rsidRDefault="006A4B3F" w:rsidP="006A4B3F"/>
    <w:p w14:paraId="6B30A341" w14:textId="43F3D6B2" w:rsidR="006A4B3F" w:rsidRDefault="006A4B3F" w:rsidP="006A4B3F"/>
    <w:p w14:paraId="7C803BA8" w14:textId="5E7DA9CB" w:rsidR="006A4B3F" w:rsidRDefault="006A4B3F" w:rsidP="006A4B3F"/>
    <w:p w14:paraId="15E7C410" w14:textId="77596231" w:rsidR="006A4B3F" w:rsidRDefault="006A4B3F" w:rsidP="006A4B3F"/>
    <w:p w14:paraId="3B18DD79" w14:textId="43F5458C" w:rsidR="006A4B3F" w:rsidRDefault="006A4B3F" w:rsidP="006A4B3F"/>
    <w:p w14:paraId="3379D67D" w14:textId="64264FF3" w:rsidR="006A4B3F" w:rsidRDefault="006A4B3F" w:rsidP="006A4B3F"/>
    <w:p w14:paraId="2CD6159D" w14:textId="2C07F6F0" w:rsidR="006A4B3F" w:rsidRDefault="006A4B3F" w:rsidP="006A4B3F"/>
    <w:p w14:paraId="489912EE" w14:textId="337801B7" w:rsidR="006A4B3F" w:rsidRDefault="006A4B3F" w:rsidP="006A4B3F"/>
    <w:p w14:paraId="1DE68760" w14:textId="2FE422B3" w:rsidR="006A4B3F" w:rsidRDefault="006A4B3F" w:rsidP="006A4B3F"/>
    <w:p w14:paraId="5E14090A" w14:textId="41ABA092" w:rsidR="006A4B3F" w:rsidRDefault="006A4B3F" w:rsidP="006A4B3F"/>
    <w:p w14:paraId="703BD601" w14:textId="428DE3D1" w:rsidR="006A4B3F" w:rsidRDefault="006A4B3F" w:rsidP="006A4B3F"/>
    <w:p w14:paraId="5869A1B7" w14:textId="7572355C" w:rsidR="006A4B3F" w:rsidRDefault="006A4B3F" w:rsidP="006A4B3F">
      <w:r>
        <w:rPr>
          <w:noProof/>
          <w:color w:val="161718" w:themeColor="text1"/>
          <w:lang w:val="bg-BG"/>
        </w:rPr>
        <w:drawing>
          <wp:inline distT="0" distB="0" distL="0" distR="0" wp14:anchorId="39760262" wp14:editId="1B9D8388">
            <wp:extent cx="6309360" cy="2604135"/>
            <wp:effectExtent l="0" t="0" r="0" b="5715"/>
            <wp:docPr id="15" name="Picture 15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Table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2424B" w14:textId="40C62697" w:rsidR="006A4B3F" w:rsidRDefault="006A4B3F" w:rsidP="006A4B3F"/>
    <w:p w14:paraId="0CC345B3" w14:textId="3A55AB82" w:rsidR="006A4B3F" w:rsidRDefault="006A4B3F" w:rsidP="006A4B3F"/>
    <w:p w14:paraId="442C9682" w14:textId="77777777" w:rsidR="006A4B3F" w:rsidRPr="00335EB4" w:rsidRDefault="006A4B3F" w:rsidP="006A4B3F">
      <w:pPr>
        <w:spacing w:after="200"/>
        <w:rPr>
          <w:color w:val="161718" w:themeColor="text1"/>
          <w:sz w:val="24"/>
          <w:szCs w:val="24"/>
          <w:lang w:val="bg-BG"/>
        </w:rPr>
      </w:pPr>
      <w:r w:rsidRPr="00335EB4">
        <w:rPr>
          <w:color w:val="161718" w:themeColor="text1"/>
          <w:sz w:val="24"/>
          <w:szCs w:val="24"/>
          <w:lang w:val="bg-BG"/>
        </w:rPr>
        <w:t>При натискане на бутона за дъска на задачи се извеждат всички задачи , подредени по 4 статуса в табличен формат – задачи за изпълнение , задача в процес на изпълн</w:t>
      </w:r>
      <w:r>
        <w:rPr>
          <w:color w:val="161718" w:themeColor="text1"/>
          <w:sz w:val="24"/>
          <w:szCs w:val="24"/>
          <w:lang w:val="bg-BG"/>
        </w:rPr>
        <w:t>яване</w:t>
      </w:r>
      <w:r w:rsidRPr="00335EB4">
        <w:rPr>
          <w:color w:val="161718" w:themeColor="text1"/>
          <w:sz w:val="24"/>
          <w:szCs w:val="24"/>
          <w:lang w:val="bg-BG"/>
        </w:rPr>
        <w:t xml:space="preserve"> , готов</w:t>
      </w:r>
      <w:r>
        <w:rPr>
          <w:color w:val="161718" w:themeColor="text1"/>
          <w:sz w:val="24"/>
          <w:szCs w:val="24"/>
          <w:lang w:val="bg-BG"/>
        </w:rPr>
        <w:t>и</w:t>
      </w:r>
      <w:r w:rsidRPr="00335EB4">
        <w:rPr>
          <w:color w:val="161718" w:themeColor="text1"/>
          <w:sz w:val="24"/>
          <w:szCs w:val="24"/>
          <w:lang w:val="bg-BG"/>
        </w:rPr>
        <w:t xml:space="preserve"> за преглед и готови задачи . </w:t>
      </w:r>
    </w:p>
    <w:p w14:paraId="7D96D323" w14:textId="77777777" w:rsidR="006A4B3F" w:rsidRPr="00335EB4" w:rsidRDefault="006A4B3F" w:rsidP="006A4B3F">
      <w:pPr>
        <w:spacing w:after="200"/>
        <w:rPr>
          <w:color w:val="161718" w:themeColor="text1"/>
          <w:sz w:val="24"/>
          <w:szCs w:val="24"/>
          <w:lang w:val="bg-BG"/>
        </w:rPr>
      </w:pPr>
      <w:r w:rsidRPr="00335EB4">
        <w:rPr>
          <w:color w:val="161718" w:themeColor="text1"/>
          <w:sz w:val="24"/>
          <w:szCs w:val="24"/>
          <w:lang w:val="bg-BG"/>
        </w:rPr>
        <w:t>Така може лесно да се види процеса на всички задачи и проследят задачи , които приближават техния краен срок.</w:t>
      </w:r>
    </w:p>
    <w:p w14:paraId="03A17F02" w14:textId="30960C6E" w:rsidR="006A4B3F" w:rsidRDefault="006A4B3F" w:rsidP="006A4B3F">
      <w:r>
        <w:rPr>
          <w:noProof/>
          <w:color w:val="161718" w:themeColor="text1"/>
          <w:lang w:val="bg-BG"/>
        </w:rPr>
        <w:drawing>
          <wp:inline distT="0" distB="0" distL="0" distR="0" wp14:anchorId="0767ACB5" wp14:editId="2F595FF1">
            <wp:extent cx="4362674" cy="3721291"/>
            <wp:effectExtent l="0" t="0" r="0" b="0"/>
            <wp:docPr id="16" name="Picture 16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Graphical user interface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674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09F42" w14:textId="628A8589" w:rsidR="006A4B3F" w:rsidRDefault="006A4B3F" w:rsidP="006A4B3F"/>
    <w:p w14:paraId="57821B98" w14:textId="77777777" w:rsidR="006A4B3F" w:rsidRPr="00335EB4" w:rsidRDefault="006A4B3F" w:rsidP="006A4B3F">
      <w:pPr>
        <w:spacing w:after="200"/>
        <w:rPr>
          <w:color w:val="161718" w:themeColor="text1"/>
          <w:sz w:val="24"/>
          <w:szCs w:val="24"/>
          <w:lang w:val="bg-BG"/>
        </w:rPr>
      </w:pPr>
      <w:r w:rsidRPr="00335EB4">
        <w:rPr>
          <w:color w:val="161718" w:themeColor="text1"/>
          <w:sz w:val="24"/>
          <w:szCs w:val="24"/>
          <w:lang w:val="bg-BG"/>
        </w:rPr>
        <w:lastRenderedPageBreak/>
        <w:t>Другата функционалност е смяна на статуса на задача , когато вече задачата се обработва към нейната завършеност . Този прозорец съдържа 2 падащи полета за задача и статусите , различни от текущия статус на задачата , както и 2 бутона .</w:t>
      </w:r>
    </w:p>
    <w:p w14:paraId="35696D5C" w14:textId="77777777" w:rsidR="006A4B3F" w:rsidRPr="00335EB4" w:rsidRDefault="006A4B3F" w:rsidP="006A4B3F">
      <w:pPr>
        <w:spacing w:after="200"/>
        <w:rPr>
          <w:color w:val="161718" w:themeColor="text1"/>
          <w:sz w:val="24"/>
          <w:szCs w:val="24"/>
          <w:lang w:val="bg-BG"/>
        </w:rPr>
      </w:pPr>
      <w:r w:rsidRPr="00335EB4">
        <w:rPr>
          <w:color w:val="161718" w:themeColor="text1"/>
          <w:sz w:val="24"/>
          <w:szCs w:val="24"/>
          <w:lang w:val="bg-BG"/>
        </w:rPr>
        <w:t>Начина на работа  :</w:t>
      </w:r>
    </w:p>
    <w:p w14:paraId="289545C7" w14:textId="77777777" w:rsidR="006A4B3F" w:rsidRPr="00335EB4" w:rsidRDefault="006A4B3F" w:rsidP="006A4B3F">
      <w:pPr>
        <w:spacing w:after="200"/>
        <w:rPr>
          <w:color w:val="161718" w:themeColor="text1"/>
          <w:sz w:val="24"/>
          <w:szCs w:val="24"/>
          <w:lang w:val="bg-BG"/>
        </w:rPr>
      </w:pPr>
      <w:r w:rsidRPr="00335EB4">
        <w:rPr>
          <w:color w:val="161718" w:themeColor="text1"/>
          <w:sz w:val="24"/>
          <w:szCs w:val="24"/>
          <w:lang w:val="bg-BG"/>
        </w:rPr>
        <w:t xml:space="preserve"> 1. Избира се желаната задача , на която се иска да се смени статуса  - през този период не може да се взаимодейства с падащото поле за статус и бутона за промяна на статуса , тъй като изборът на задачата трябва да се избере преди смяната на статуса .</w:t>
      </w:r>
    </w:p>
    <w:p w14:paraId="01A2B797" w14:textId="77777777" w:rsidR="006A4B3F" w:rsidRPr="00335EB4" w:rsidRDefault="006A4B3F" w:rsidP="006A4B3F">
      <w:pPr>
        <w:spacing w:after="200"/>
        <w:rPr>
          <w:color w:val="161718" w:themeColor="text1"/>
          <w:sz w:val="24"/>
          <w:szCs w:val="24"/>
          <w:lang w:val="bg-BG"/>
        </w:rPr>
      </w:pPr>
      <w:r w:rsidRPr="00335EB4">
        <w:rPr>
          <w:color w:val="161718" w:themeColor="text1"/>
          <w:sz w:val="24"/>
          <w:szCs w:val="24"/>
          <w:lang w:val="bg-BG"/>
        </w:rPr>
        <w:t>2. След избрана задача се натиска бутон за потвърждаване на задачата ,</w:t>
      </w:r>
      <w:r>
        <w:rPr>
          <w:color w:val="161718" w:themeColor="text1"/>
          <w:sz w:val="24"/>
          <w:szCs w:val="24"/>
          <w:lang w:val="bg-BG"/>
        </w:rPr>
        <w:t xml:space="preserve"> на</w:t>
      </w:r>
      <w:r w:rsidRPr="00335EB4">
        <w:rPr>
          <w:color w:val="161718" w:themeColor="text1"/>
          <w:sz w:val="24"/>
          <w:szCs w:val="24"/>
          <w:lang w:val="bg-BG"/>
        </w:rPr>
        <w:t xml:space="preserve"> която потребителят желае да смени статуса .</w:t>
      </w:r>
    </w:p>
    <w:p w14:paraId="5A69DC98" w14:textId="77777777" w:rsidR="006A4B3F" w:rsidRPr="00335EB4" w:rsidRDefault="006A4B3F" w:rsidP="006A4B3F">
      <w:pPr>
        <w:spacing w:after="200"/>
        <w:rPr>
          <w:color w:val="161718" w:themeColor="text1"/>
          <w:sz w:val="24"/>
          <w:szCs w:val="24"/>
          <w:lang w:val="bg-BG"/>
        </w:rPr>
      </w:pPr>
      <w:r w:rsidRPr="00335EB4">
        <w:rPr>
          <w:color w:val="161718" w:themeColor="text1"/>
          <w:sz w:val="24"/>
          <w:szCs w:val="24"/>
          <w:lang w:val="bg-BG"/>
        </w:rPr>
        <w:t>3. След натискане на бутона падащото поле за статуса и бутона за смяна на статуса могат да бъдат използвани от потребителя.</w:t>
      </w:r>
    </w:p>
    <w:p w14:paraId="2A408AAA" w14:textId="77777777" w:rsidR="006A4B3F" w:rsidRPr="00335EB4" w:rsidRDefault="006A4B3F" w:rsidP="006A4B3F">
      <w:pPr>
        <w:spacing w:after="200"/>
        <w:rPr>
          <w:color w:val="161718" w:themeColor="text1"/>
          <w:sz w:val="24"/>
          <w:szCs w:val="24"/>
          <w:lang w:val="bg-BG"/>
        </w:rPr>
      </w:pPr>
      <w:r w:rsidRPr="00335EB4">
        <w:rPr>
          <w:color w:val="161718" w:themeColor="text1"/>
          <w:sz w:val="24"/>
          <w:szCs w:val="24"/>
          <w:lang w:val="bg-BG"/>
        </w:rPr>
        <w:t>4. Потребителят избира възможни статуси , които са различни от текущия статус на избраната вече задача.</w:t>
      </w:r>
    </w:p>
    <w:p w14:paraId="091459BA" w14:textId="77777777" w:rsidR="006A4B3F" w:rsidRDefault="006A4B3F" w:rsidP="006A4B3F">
      <w:pPr>
        <w:spacing w:after="200"/>
        <w:rPr>
          <w:color w:val="161718" w:themeColor="text1"/>
          <w:sz w:val="24"/>
          <w:szCs w:val="24"/>
          <w:lang w:val="bg-BG"/>
        </w:rPr>
      </w:pPr>
      <w:r w:rsidRPr="00335EB4">
        <w:rPr>
          <w:color w:val="161718" w:themeColor="text1"/>
          <w:sz w:val="24"/>
          <w:szCs w:val="24"/>
          <w:lang w:val="bg-BG"/>
        </w:rPr>
        <w:t>5. При натискане на бутона за потвърждаване на смяната се проверява за избора на статуса и при валидация статуса на задачата се променя !</w:t>
      </w:r>
    </w:p>
    <w:p w14:paraId="7731BB72" w14:textId="5C00EB01" w:rsidR="006A4B3F" w:rsidRDefault="006A4B3F" w:rsidP="006A4B3F">
      <w:r>
        <w:rPr>
          <w:noProof/>
          <w:color w:val="161718" w:themeColor="text1"/>
          <w:sz w:val="24"/>
          <w:szCs w:val="24"/>
          <w:lang w:val="bg-BG"/>
        </w:rPr>
        <w:drawing>
          <wp:inline distT="0" distB="0" distL="0" distR="0" wp14:anchorId="2A4479CE" wp14:editId="200191A7">
            <wp:extent cx="5486682" cy="4445228"/>
            <wp:effectExtent l="0" t="0" r="0" b="0"/>
            <wp:docPr id="17" name="Picture 17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website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4445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FC475" w14:textId="09709094" w:rsidR="006A4B3F" w:rsidRDefault="006A4B3F" w:rsidP="006A4B3F"/>
    <w:p w14:paraId="72F62493" w14:textId="77777777" w:rsidR="006A4B3F" w:rsidRPr="00707ECC" w:rsidRDefault="006A4B3F" w:rsidP="006A4B3F">
      <w:pPr>
        <w:spacing w:after="200"/>
        <w:rPr>
          <w:color w:val="161718" w:themeColor="text1"/>
          <w:sz w:val="24"/>
          <w:szCs w:val="24"/>
          <w:lang w:val="bg-BG"/>
        </w:rPr>
      </w:pPr>
      <w:r w:rsidRPr="00707ECC">
        <w:rPr>
          <w:color w:val="161718" w:themeColor="text1"/>
          <w:sz w:val="24"/>
          <w:szCs w:val="24"/>
          <w:lang w:val="bg-BG"/>
        </w:rPr>
        <w:lastRenderedPageBreak/>
        <w:t>Последната опция е търсене на задача . Прозореца съдържа падащо поле с всички задачи в системата и бутон за потвърждаване .</w:t>
      </w:r>
    </w:p>
    <w:p w14:paraId="67E605B9" w14:textId="77777777" w:rsidR="006A4B3F" w:rsidRPr="00707ECC" w:rsidRDefault="006A4B3F" w:rsidP="006A4B3F">
      <w:pPr>
        <w:spacing w:after="200"/>
        <w:rPr>
          <w:color w:val="161718" w:themeColor="text1"/>
          <w:sz w:val="24"/>
          <w:szCs w:val="24"/>
          <w:lang w:val="bg-BG"/>
        </w:rPr>
      </w:pPr>
      <w:r w:rsidRPr="00707ECC">
        <w:rPr>
          <w:color w:val="161718" w:themeColor="text1"/>
          <w:sz w:val="24"/>
          <w:szCs w:val="24"/>
          <w:lang w:val="bg-BG"/>
        </w:rPr>
        <w:t>При избрана задача от полето и натискане на бутона се променя изгледа на същия прозорец с цялата информация на избраната задача.</w:t>
      </w:r>
    </w:p>
    <w:p w14:paraId="3E672999" w14:textId="0E946099" w:rsidR="006A4B3F" w:rsidRDefault="006A4B3F" w:rsidP="006A4B3F">
      <w:r>
        <w:rPr>
          <w:noProof/>
          <w:color w:val="161718" w:themeColor="text1"/>
          <w:lang w:val="bg-BG"/>
        </w:rPr>
        <w:drawing>
          <wp:inline distT="0" distB="0" distL="0" distR="0" wp14:anchorId="6D4A7777" wp14:editId="5CD5FEAC">
            <wp:extent cx="5524784" cy="4451579"/>
            <wp:effectExtent l="0" t="0" r="0" b="6350"/>
            <wp:docPr id="18" name="Picture 18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application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4451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8CBB6" w14:textId="5A5BAD21" w:rsidR="006A4B3F" w:rsidRDefault="006A4B3F" w:rsidP="006A4B3F"/>
    <w:p w14:paraId="0A0DA4AE" w14:textId="48736AF2" w:rsidR="006A4B3F" w:rsidRDefault="006A4B3F" w:rsidP="006A4B3F"/>
    <w:p w14:paraId="64A26DAD" w14:textId="77777777" w:rsidR="006A4B3F" w:rsidRPr="00707ECC" w:rsidRDefault="006A4B3F" w:rsidP="006A4B3F">
      <w:pPr>
        <w:spacing w:after="200"/>
        <w:rPr>
          <w:color w:val="161718" w:themeColor="text1"/>
          <w:sz w:val="24"/>
          <w:szCs w:val="24"/>
          <w:lang w:val="bg-BG"/>
        </w:rPr>
      </w:pPr>
      <w:r w:rsidRPr="00707ECC">
        <w:rPr>
          <w:color w:val="161718" w:themeColor="text1"/>
          <w:sz w:val="24"/>
          <w:szCs w:val="24"/>
          <w:lang w:val="bg-BG"/>
        </w:rPr>
        <w:t>Съдържа цялата информация на задачата – кой е изпълнителя на задачата , от кога е направена задачата и крайният и срок , заглавие на задачата и съответният и статус , описание на задачата .</w:t>
      </w:r>
    </w:p>
    <w:p w14:paraId="0EDAA78D" w14:textId="755A7355" w:rsidR="006A4B3F" w:rsidRDefault="006A4B3F" w:rsidP="006A4B3F"/>
    <w:p w14:paraId="2A077D0A" w14:textId="7C54B787" w:rsidR="006A4B3F" w:rsidRDefault="006A4B3F" w:rsidP="006A4B3F"/>
    <w:p w14:paraId="5911C082" w14:textId="19132ED8" w:rsidR="006A4B3F" w:rsidRDefault="006A4B3F" w:rsidP="006A4B3F"/>
    <w:p w14:paraId="0FF8D25D" w14:textId="57AAEE9C" w:rsidR="006A4B3F" w:rsidRDefault="006A4B3F" w:rsidP="006A4B3F"/>
    <w:p w14:paraId="5390B2AF" w14:textId="7123BF82" w:rsidR="006A4B3F" w:rsidRDefault="006A4B3F" w:rsidP="006A4B3F"/>
    <w:p w14:paraId="0376D990" w14:textId="01851C31" w:rsidR="006A4B3F" w:rsidRDefault="006A4B3F" w:rsidP="006A4B3F"/>
    <w:p w14:paraId="6A974416" w14:textId="481BFA5A" w:rsidR="006A4B3F" w:rsidRDefault="006A4B3F" w:rsidP="006A4B3F"/>
    <w:p w14:paraId="30AC10C1" w14:textId="77777777" w:rsidR="006A4B3F" w:rsidRPr="006A4B3F" w:rsidRDefault="006A4B3F" w:rsidP="006A4B3F"/>
    <w:sectPr w:rsidR="006A4B3F" w:rsidRPr="006A4B3F" w:rsidSect="004B7E44">
      <w:headerReference w:type="default" r:id="rId15"/>
      <w:footerReference w:type="default" r:id="rId16"/>
      <w:footerReference w:type="first" r:id="rId17"/>
      <w:pgSz w:w="12240" w:h="15840"/>
      <w:pgMar w:top="720" w:right="1152" w:bottom="720" w:left="1152" w:header="0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72F80" w14:textId="77777777" w:rsidR="00BA7063" w:rsidRDefault="00BA7063" w:rsidP="004B7E44">
      <w:r>
        <w:separator/>
      </w:r>
    </w:p>
  </w:endnote>
  <w:endnote w:type="continuationSeparator" w:id="0">
    <w:p w14:paraId="1FD91F4E" w14:textId="77777777" w:rsidR="00BA7063" w:rsidRDefault="00BA7063" w:rsidP="004B7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225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12258"/>
    </w:tblGrid>
    <w:tr w:rsidR="004B7E44" w14:paraId="3A6CEEB1" w14:textId="77777777" w:rsidTr="004B7E44">
      <w:trPr>
        <w:trHeight w:val="730"/>
        <w:jc w:val="center"/>
      </w:trPr>
      <w:tc>
        <w:tcPr>
          <w:tcW w:w="12258" w:type="dxa"/>
          <w:tcBorders>
            <w:top w:val="nil"/>
            <w:left w:val="nil"/>
            <w:bottom w:val="nil"/>
            <w:right w:val="nil"/>
          </w:tcBorders>
          <w:shd w:val="clear" w:color="auto" w:fill="161718" w:themeFill="text1"/>
          <w:vAlign w:val="center"/>
        </w:tcPr>
        <w:p w14:paraId="5A02D9DE" w14:textId="4CE276DB" w:rsidR="004B7E44" w:rsidRDefault="004B7E44" w:rsidP="006A4B3F">
          <w:pPr>
            <w:pStyle w:val="Footer"/>
            <w:jc w:val="left"/>
          </w:pP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2619101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CB8A04" w14:textId="77777777" w:rsidR="005A718F" w:rsidRDefault="005A718F" w:rsidP="004B7E44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120E9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144C84" w14:textId="77777777" w:rsidR="00BA7063" w:rsidRDefault="00BA7063" w:rsidP="004B7E44">
      <w:r>
        <w:separator/>
      </w:r>
    </w:p>
  </w:footnote>
  <w:footnote w:type="continuationSeparator" w:id="0">
    <w:p w14:paraId="6F92F674" w14:textId="77777777" w:rsidR="00BA7063" w:rsidRDefault="00BA7063" w:rsidP="004B7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2210" w:type="dxa"/>
      <w:tblInd w:w="-113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2210"/>
    </w:tblGrid>
    <w:tr w:rsidR="004B7E44" w14:paraId="180BD516" w14:textId="77777777" w:rsidTr="004B7E44">
      <w:trPr>
        <w:trHeight w:val="1318"/>
      </w:trPr>
      <w:tc>
        <w:tcPr>
          <w:tcW w:w="12210" w:type="dxa"/>
          <w:tcBorders>
            <w:top w:val="nil"/>
            <w:left w:val="nil"/>
            <w:bottom w:val="nil"/>
            <w:right w:val="nil"/>
          </w:tcBorders>
        </w:tcPr>
        <w:p w14:paraId="6F61DA97" w14:textId="77777777" w:rsidR="004B7E44" w:rsidRDefault="004B7E44" w:rsidP="004B7E44">
          <w:pPr>
            <w:pStyle w:val="Header"/>
          </w:pPr>
          <w:r>
            <w:rPr>
              <w:noProof/>
            </w:rPr>
            <mc:AlternateContent>
              <mc:Choice Requires="wps">
                <w:drawing>
                  <wp:inline distT="0" distB="0" distL="0" distR="0" wp14:anchorId="1B799A2E" wp14:editId="231C9DAC">
                    <wp:extent cx="1352282" cy="592428"/>
                    <wp:effectExtent l="0" t="0" r="635" b="0"/>
                    <wp:docPr id="11" name="Rectangle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352282" cy="592428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594D4C7" w14:textId="77777777" w:rsidR="004B7E44" w:rsidRPr="004B7E44" w:rsidRDefault="004B7E44" w:rsidP="004B7E44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 w:rsidRPr="004B7E44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4B7E44">
                                  <w:rPr>
                                    <w:b/>
                                  </w:rPr>
                                  <w:instrText xml:space="preserve"> PAGE  \* Arabic  \* MERGEFORMAT </w:instrText>
                                </w:r>
                                <w:r w:rsidRPr="004B7E44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9120E9">
                                  <w:rPr>
                                    <w:b/>
                                    <w:noProof/>
                                  </w:rPr>
                                  <w:t>2</w:t>
                                </w:r>
                                <w:r w:rsidRPr="004B7E44">
                                  <w:rPr>
                                    <w:b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1B799A2E" id="Rectangle 11" o:spid="_x0000_s1031" style="width:106.5pt;height:46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" fillcolor="#a4063e [3204]" stroked="f" strokeweight="2pt">
                    <v:textbox>
                      <w:txbxContent>
                        <w:p w14:paraId="1594D4C7" w14:textId="77777777" w:rsidR="004B7E44" w:rsidRPr="004B7E44" w:rsidRDefault="004B7E44" w:rsidP="004B7E44">
                          <w:pPr>
                            <w:jc w:val="center"/>
                            <w:rPr>
                              <w:b/>
                            </w:rPr>
                          </w:pPr>
                          <w:r w:rsidRPr="004B7E44">
                            <w:rPr>
                              <w:b/>
                            </w:rPr>
                            <w:fldChar w:fldCharType="begin"/>
                          </w:r>
                          <w:r w:rsidRPr="004B7E44">
                            <w:rPr>
                              <w:b/>
                            </w:rPr>
                            <w:instrText xml:space="preserve"> PAGE  \* Arabic  \* MERGEFORMAT </w:instrText>
                          </w:r>
                          <w:r w:rsidRPr="004B7E44">
                            <w:rPr>
                              <w:b/>
                            </w:rPr>
                            <w:fldChar w:fldCharType="separate"/>
                          </w:r>
                          <w:r w:rsidR="009120E9">
                            <w:rPr>
                              <w:b/>
                              <w:noProof/>
                            </w:rPr>
                            <w:t>2</w:t>
                          </w:r>
                          <w:r w:rsidRPr="004B7E44">
                            <w:rPr>
                              <w:b/>
                            </w:rPr>
                            <w:fldChar w:fldCharType="end"/>
                          </w:r>
                        </w:p>
                      </w:txbxContent>
                    </v:textbox>
                    <w10:anchorlock/>
                  </v:rect>
                </w:pict>
              </mc:Fallback>
            </mc:AlternateContent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B3F"/>
    <w:rsid w:val="00293B83"/>
    <w:rsid w:val="004B7E44"/>
    <w:rsid w:val="004D5252"/>
    <w:rsid w:val="004F2B86"/>
    <w:rsid w:val="005A718F"/>
    <w:rsid w:val="006A3CE7"/>
    <w:rsid w:val="006A4B3F"/>
    <w:rsid w:val="007516CF"/>
    <w:rsid w:val="008B33BC"/>
    <w:rsid w:val="009120E9"/>
    <w:rsid w:val="00945900"/>
    <w:rsid w:val="009C396C"/>
    <w:rsid w:val="00B572B4"/>
    <w:rsid w:val="00BA7063"/>
    <w:rsid w:val="00DB26A7"/>
    <w:rsid w:val="00E76CAD"/>
    <w:rsid w:val="00E94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25CDF6"/>
  <w15:chartTrackingRefBased/>
  <w15:docId w15:val="{A0374E4B-82B2-433E-A1E4-9E61E25A6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18"/>
        <w:szCs w:val="1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2" w:unhideWhenUsed="1" w:qFormat="1"/>
    <w:lsdException w:name="heading 6" w:semiHidden="1" w:uiPriority="2" w:unhideWhenUsed="1" w:qFormat="1"/>
    <w:lsdException w:name="heading 7" w:semiHidden="1" w:uiPriority="2" w:unhideWhenUsed="1" w:qFormat="1"/>
    <w:lsdException w:name="heading 8" w:semiHidden="1" w:uiPriority="2" w:unhideWhenUsed="1" w:qFormat="1"/>
    <w:lsdException w:name="heading 9" w:semiHidden="1" w:uiPriority="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4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E44"/>
    <w:pPr>
      <w:spacing w:after="0"/>
    </w:pPr>
    <w:rPr>
      <w:rFonts w:eastAsiaTheme="minorEastAsia"/>
      <w:color w:val="FFFFFF" w:themeColor="background1"/>
      <w:sz w:val="28"/>
      <w:szCs w:val="22"/>
    </w:rPr>
  </w:style>
  <w:style w:type="paragraph" w:styleId="Heading1">
    <w:name w:val="heading 1"/>
    <w:basedOn w:val="Normal"/>
    <w:link w:val="Heading1Char"/>
    <w:uiPriority w:val="2"/>
    <w:qFormat/>
    <w:rsid w:val="004B7E44"/>
    <w:pPr>
      <w:keepNext/>
      <w:outlineLvl w:val="0"/>
    </w:pPr>
    <w:rPr>
      <w:rFonts w:asciiTheme="majorHAnsi" w:eastAsia="Times New Roman" w:hAnsiTheme="majorHAnsi" w:cs="Times New Roman"/>
      <w:b/>
      <w:sz w:val="48"/>
      <w:szCs w:val="24"/>
    </w:rPr>
  </w:style>
  <w:style w:type="paragraph" w:styleId="Heading2">
    <w:name w:val="heading 2"/>
    <w:basedOn w:val="Normal"/>
    <w:link w:val="Heading2Char"/>
    <w:uiPriority w:val="2"/>
    <w:unhideWhenUsed/>
    <w:qFormat/>
    <w:rsid w:val="004B7E44"/>
    <w:pPr>
      <w:keepNext/>
      <w:spacing w:line="240" w:lineRule="auto"/>
      <w:outlineLvl w:val="1"/>
    </w:pPr>
    <w:rPr>
      <w:rFonts w:asciiTheme="majorHAnsi" w:eastAsia="Times New Roman" w:hAnsiTheme="majorHAnsi" w:cs="Times New Roman"/>
      <w:b/>
      <w:color w:val="auto"/>
      <w:sz w:val="52"/>
    </w:rPr>
  </w:style>
  <w:style w:type="paragraph" w:styleId="Heading3">
    <w:name w:val="heading 3"/>
    <w:basedOn w:val="Normal"/>
    <w:link w:val="Heading3Char"/>
    <w:uiPriority w:val="2"/>
    <w:unhideWhenUsed/>
    <w:qFormat/>
    <w:rsid w:val="004B7E44"/>
    <w:pPr>
      <w:spacing w:line="240" w:lineRule="auto"/>
      <w:outlineLvl w:val="2"/>
    </w:pPr>
    <w:rPr>
      <w:rFonts w:asciiTheme="majorHAnsi" w:eastAsia="Times New Roman" w:hAnsiTheme="majorHAnsi" w:cs="Times New Roman"/>
      <w:i/>
      <w:color w:val="auto"/>
      <w:sz w:val="24"/>
    </w:rPr>
  </w:style>
  <w:style w:type="paragraph" w:styleId="Heading4">
    <w:name w:val="heading 4"/>
    <w:basedOn w:val="Normal"/>
    <w:link w:val="Heading4Char"/>
    <w:uiPriority w:val="2"/>
    <w:unhideWhenUsed/>
    <w:qFormat/>
    <w:rsid w:val="004B7E44"/>
    <w:pPr>
      <w:keepNext/>
      <w:keepLines/>
      <w:spacing w:before="240" w:after="40" w:line="240" w:lineRule="auto"/>
      <w:outlineLvl w:val="3"/>
    </w:pPr>
    <w:rPr>
      <w:rFonts w:eastAsia="Times New Roman" w:cs="Times New Roman"/>
      <w:b/>
      <w:caps/>
      <w:color w:val="161718" w:themeColor="text1"/>
      <w:spacing w:val="20"/>
      <w:kern w:val="28"/>
      <w:sz w:val="24"/>
    </w:rPr>
  </w:style>
  <w:style w:type="paragraph" w:styleId="Heading5">
    <w:name w:val="heading 5"/>
    <w:basedOn w:val="Normal"/>
    <w:next w:val="Normal"/>
    <w:link w:val="Heading5Char"/>
    <w:uiPriority w:val="2"/>
    <w:semiHidden/>
    <w:unhideWhenUsed/>
    <w:qFormat/>
    <w:rsid w:val="005A718F"/>
    <w:pPr>
      <w:keepNext/>
      <w:keepLines/>
      <w:spacing w:line="240" w:lineRule="atLeast"/>
      <w:ind w:left="1440"/>
      <w:outlineLvl w:val="4"/>
    </w:pPr>
    <w:rPr>
      <w:rFonts w:eastAsia="Times New Roman" w:cs="Times New Roman"/>
      <w:spacing w:val="-4"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sid w:val="004B7E44"/>
    <w:rPr>
      <w:rFonts w:asciiTheme="majorHAnsi" w:eastAsia="Times New Roman" w:hAnsiTheme="majorHAnsi" w:cs="Times New Roman"/>
      <w:b/>
      <w:color w:val="FFFFFF" w:themeColor="background1"/>
      <w:sz w:val="48"/>
      <w:szCs w:val="24"/>
    </w:rPr>
  </w:style>
  <w:style w:type="paragraph" w:styleId="Title">
    <w:name w:val="Title"/>
    <w:basedOn w:val="Normal"/>
    <w:link w:val="TitleChar"/>
    <w:uiPriority w:val="1"/>
    <w:qFormat/>
    <w:rsid w:val="004B7E44"/>
    <w:pPr>
      <w:spacing w:line="240" w:lineRule="auto"/>
      <w:contextualSpacing/>
    </w:pPr>
    <w:rPr>
      <w:rFonts w:asciiTheme="majorHAnsi" w:eastAsia="Times New Roman" w:hAnsiTheme="majorHAnsi" w:cs="Times New Roman"/>
      <w:b/>
      <w:caps/>
      <w:sz w:val="10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4B7E44"/>
    <w:rPr>
      <w:rFonts w:asciiTheme="majorHAnsi" w:eastAsia="Times New Roman" w:hAnsiTheme="majorHAnsi" w:cs="Times New Roman"/>
      <w:b/>
      <w:caps/>
      <w:color w:val="FFFFFF" w:themeColor="background1"/>
      <w:sz w:val="100"/>
      <w:szCs w:val="40"/>
    </w:rPr>
  </w:style>
  <w:style w:type="paragraph" w:styleId="Subtitle">
    <w:name w:val="Subtitle"/>
    <w:basedOn w:val="Normal"/>
    <w:link w:val="SubtitleChar"/>
    <w:uiPriority w:val="4"/>
    <w:qFormat/>
    <w:rsid w:val="004B7E44"/>
    <w:pPr>
      <w:contextualSpacing/>
    </w:pPr>
    <w:rPr>
      <w:rFonts w:eastAsia="Times New Roman" w:cs="Times New Roman"/>
      <w:b/>
      <w:sz w:val="72"/>
    </w:rPr>
  </w:style>
  <w:style w:type="character" w:customStyle="1" w:styleId="SubtitleChar">
    <w:name w:val="Subtitle Char"/>
    <w:basedOn w:val="DefaultParagraphFont"/>
    <w:link w:val="Subtitle"/>
    <w:uiPriority w:val="4"/>
    <w:rsid w:val="004B7E44"/>
    <w:rPr>
      <w:rFonts w:eastAsia="Times New Roman" w:cs="Times New Roman"/>
      <w:color w:val="FFFFFF" w:themeColor="background1"/>
      <w:sz w:val="72"/>
      <w:szCs w:val="22"/>
    </w:rPr>
  </w:style>
  <w:style w:type="paragraph" w:styleId="NoSpacing">
    <w:name w:val="No Spacing"/>
    <w:uiPriority w:val="1"/>
    <w:unhideWhenUsed/>
    <w:qFormat/>
    <w:rsid w:val="005A718F"/>
    <w:pPr>
      <w:spacing w:after="0"/>
    </w:pPr>
    <w:rPr>
      <w:rFonts w:eastAsia="Times New Roman" w:cs="Times New Roman"/>
      <w:spacing w:val="10"/>
    </w:rPr>
  </w:style>
  <w:style w:type="character" w:customStyle="1" w:styleId="Heading2Char">
    <w:name w:val="Heading 2 Char"/>
    <w:basedOn w:val="DefaultParagraphFont"/>
    <w:link w:val="Heading2"/>
    <w:uiPriority w:val="2"/>
    <w:rsid w:val="004B7E44"/>
    <w:rPr>
      <w:rFonts w:asciiTheme="majorHAnsi" w:eastAsia="Times New Roman" w:hAnsiTheme="majorHAnsi" w:cs="Times New Roman"/>
      <w:b/>
      <w:sz w:val="52"/>
      <w:szCs w:val="22"/>
    </w:rPr>
  </w:style>
  <w:style w:type="character" w:customStyle="1" w:styleId="Heading3Char">
    <w:name w:val="Heading 3 Char"/>
    <w:basedOn w:val="DefaultParagraphFont"/>
    <w:link w:val="Heading3"/>
    <w:uiPriority w:val="2"/>
    <w:rsid w:val="004B7E44"/>
    <w:rPr>
      <w:rFonts w:asciiTheme="majorHAnsi" w:eastAsia="Times New Roman" w:hAnsiTheme="majorHAnsi" w:cs="Times New Roman"/>
      <w:i/>
      <w:sz w:val="24"/>
      <w:szCs w:val="22"/>
    </w:rPr>
  </w:style>
  <w:style w:type="character" w:customStyle="1" w:styleId="Heading4Char">
    <w:name w:val="Heading 4 Char"/>
    <w:basedOn w:val="DefaultParagraphFont"/>
    <w:link w:val="Heading4"/>
    <w:uiPriority w:val="2"/>
    <w:rsid w:val="004B7E44"/>
    <w:rPr>
      <w:rFonts w:eastAsia="Times New Roman" w:cs="Times New Roman"/>
      <w:b/>
      <w:caps/>
      <w:color w:val="161718" w:themeColor="text1"/>
      <w:spacing w:val="20"/>
      <w:kern w:val="28"/>
      <w:sz w:val="24"/>
      <w:szCs w:val="22"/>
    </w:rPr>
  </w:style>
  <w:style w:type="paragraph" w:customStyle="1" w:styleId="Chapter">
    <w:name w:val="Chapter"/>
    <w:basedOn w:val="Normal"/>
    <w:uiPriority w:val="5"/>
    <w:unhideWhenUsed/>
    <w:qFormat/>
    <w:rsid w:val="00E76CAD"/>
    <w:pPr>
      <w:spacing w:before="20"/>
    </w:pPr>
    <w:rPr>
      <w:rFonts w:asciiTheme="majorHAnsi" w:eastAsia="Times New Roman" w:hAnsiTheme="majorHAnsi" w:cs="Times New Roman"/>
      <w:caps/>
      <w:color w:val="63676C" w:themeColor="text1" w:themeTint="A6"/>
      <w:szCs w:val="17"/>
    </w:rPr>
  </w:style>
  <w:style w:type="character" w:customStyle="1" w:styleId="Heading5Char">
    <w:name w:val="Heading 5 Char"/>
    <w:basedOn w:val="DefaultParagraphFont"/>
    <w:link w:val="Heading5"/>
    <w:uiPriority w:val="2"/>
    <w:semiHidden/>
    <w:rsid w:val="005A718F"/>
    <w:rPr>
      <w:rFonts w:eastAsia="Times New Roman" w:cs="Times New Roman"/>
      <w:spacing w:val="-4"/>
      <w:kern w:val="28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A718F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18F"/>
  </w:style>
  <w:style w:type="paragraph" w:styleId="Footer">
    <w:name w:val="footer"/>
    <w:basedOn w:val="Normal"/>
    <w:link w:val="FooterChar"/>
    <w:uiPriority w:val="99"/>
    <w:unhideWhenUsed/>
    <w:rsid w:val="005A718F"/>
    <w:pPr>
      <w:spacing w:line="240" w:lineRule="auto"/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5A718F"/>
  </w:style>
  <w:style w:type="character" w:styleId="PlaceholderText">
    <w:name w:val="Placeholder Text"/>
    <w:basedOn w:val="DefaultParagraphFont"/>
    <w:uiPriority w:val="99"/>
    <w:semiHidden/>
    <w:rsid w:val="0094590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kostov2\AppData\Local\Microsoft\Office\16.0\DTS\en-US%7b3192D3A8-2069-4CC4-BE9A-7AE85ADFA3E7%7d\%7bC6A5947D-1AA5-43DB-8263-D8A77C650CB7%7dtf16392796_win32.dotx" TargetMode="External"/></Relationships>
</file>

<file path=word/theme/theme1.xml><?xml version="1.0" encoding="utf-8"?>
<a:theme xmlns:a="http://schemas.openxmlformats.org/drawingml/2006/main" name="Theme2">
  <a:themeElements>
    <a:clrScheme name="Custom 51">
      <a:dk1>
        <a:srgbClr val="161718"/>
      </a:dk1>
      <a:lt1>
        <a:srgbClr val="FFFFFF"/>
      </a:lt1>
      <a:dk2>
        <a:srgbClr val="282660"/>
      </a:dk2>
      <a:lt2>
        <a:srgbClr val="E6E7E8"/>
      </a:lt2>
      <a:accent1>
        <a:srgbClr val="A4063E"/>
      </a:accent1>
      <a:accent2>
        <a:srgbClr val="93C842"/>
      </a:accent2>
      <a:accent3>
        <a:srgbClr val="1D7D74"/>
      </a:accent3>
      <a:accent4>
        <a:srgbClr val="B50745"/>
      </a:accent4>
      <a:accent5>
        <a:srgbClr val="93C842"/>
      </a:accent5>
      <a:accent6>
        <a:srgbClr val="A4063E"/>
      </a:accent6>
      <a:hlink>
        <a:srgbClr val="93C842"/>
      </a:hlink>
      <a:folHlink>
        <a:srgbClr val="93C842"/>
      </a:folHlink>
    </a:clrScheme>
    <a:fontScheme name="Custom 18">
      <a:majorFont>
        <a:latin typeface="Franklin Gothic Book"/>
        <a:ea typeface=""/>
        <a:cs typeface=""/>
      </a:majorFont>
      <a:minorFont>
        <a:latin typeface="Microsoft Sans Serif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{C6A5947D-1AA5-43DB-8263-D8A77C650CB7}tf16392796_win32</Template>
  <TotalTime>6</TotalTime>
  <Pages>8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Kostov, Iliyan</dc:creator>
  <cp:keywords/>
  <dc:description/>
  <cp:lastModifiedBy>Kostov, Iliyan</cp:lastModifiedBy>
  <cp:revision>1</cp:revision>
  <dcterms:created xsi:type="dcterms:W3CDTF">2022-05-09T13:59:00Z</dcterms:created>
  <dcterms:modified xsi:type="dcterms:W3CDTF">2022-05-09T14:06:00Z</dcterms:modified>
</cp:coreProperties>
</file>